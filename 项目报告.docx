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C34D39" w:rsidRPr="00EA1C17" w14:paraId="57C5A212" w14:textId="77777777" w:rsidTr="001C687F">
        <w:tc>
          <w:tcPr>
            <w:tcW w:w="8296" w:type="dxa"/>
            <w:gridSpan w:val="2"/>
            <w:tcBorders>
              <w:bottom w:val="thinThickSmallGap" w:sz="24" w:space="0" w:color="C00000"/>
            </w:tcBorders>
          </w:tcPr>
          <w:p w14:paraId="450FE8B0" w14:textId="6A30BD82" w:rsidR="00C34D39" w:rsidRPr="00EA1C17" w:rsidRDefault="00FB20F1" w:rsidP="001C687F">
            <w:pPr>
              <w:jc w:val="center"/>
              <w:rPr>
                <w:rFonts w:eastAsia="楷体"/>
                <w:b/>
                <w:sz w:val="84"/>
                <w:szCs w:val="84"/>
              </w:rPr>
            </w:pPr>
            <w:r w:rsidRPr="00EA1C17">
              <w:rPr>
                <w:rFonts w:eastAsia="楷体"/>
                <w:b/>
                <w:sz w:val="84"/>
                <w:szCs w:val="84"/>
              </w:rPr>
              <w:t>计算机网络</w:t>
            </w:r>
            <w:r w:rsidR="00C34D39" w:rsidRPr="00EA1C17">
              <w:rPr>
                <w:rFonts w:eastAsia="楷体"/>
                <w:b/>
                <w:sz w:val="84"/>
                <w:szCs w:val="84"/>
              </w:rPr>
              <w:t xml:space="preserve"> </w:t>
            </w:r>
          </w:p>
          <w:p w14:paraId="0E5E6E99" w14:textId="116D0E53" w:rsidR="00C34D39" w:rsidRPr="00EA1C17" w:rsidRDefault="00FB20F1" w:rsidP="001C687F">
            <w:pPr>
              <w:jc w:val="center"/>
              <w:rPr>
                <w:rFonts w:eastAsia="楷体"/>
                <w:b/>
              </w:rPr>
            </w:pPr>
            <w:r w:rsidRPr="00EA1C17">
              <w:rPr>
                <w:rFonts w:eastAsia="楷体"/>
                <w:b/>
                <w:sz w:val="84"/>
                <w:szCs w:val="84"/>
              </w:rPr>
              <w:t>课程设计</w:t>
            </w:r>
            <w:r w:rsidR="00C34D39" w:rsidRPr="00EA1C17">
              <w:rPr>
                <w:rFonts w:eastAsia="楷体"/>
                <w:b/>
                <w:sz w:val="84"/>
                <w:szCs w:val="84"/>
              </w:rPr>
              <w:t>报告</w:t>
            </w:r>
          </w:p>
        </w:tc>
      </w:tr>
      <w:tr w:rsidR="00C34D39" w:rsidRPr="00EA1C17" w14:paraId="721E0893" w14:textId="77777777" w:rsidTr="001C687F">
        <w:trPr>
          <w:trHeight w:val="1418"/>
        </w:trPr>
        <w:tc>
          <w:tcPr>
            <w:tcW w:w="8296" w:type="dxa"/>
            <w:gridSpan w:val="2"/>
            <w:tcBorders>
              <w:top w:val="thinThickSmallGap" w:sz="24" w:space="0" w:color="C00000"/>
            </w:tcBorders>
            <w:vAlign w:val="center"/>
          </w:tcPr>
          <w:p w14:paraId="43B11C28" w14:textId="77777777" w:rsidR="00C34D39" w:rsidRPr="00EA1C17" w:rsidRDefault="00932385" w:rsidP="00932385">
            <w:pPr>
              <w:jc w:val="center"/>
              <w:rPr>
                <w:sz w:val="48"/>
              </w:rPr>
            </w:pPr>
            <w:r w:rsidRPr="00EA1C17">
              <w:rPr>
                <w:sz w:val="48"/>
              </w:rPr>
              <w:t>基于</w:t>
            </w:r>
            <w:r w:rsidRPr="00EA1C17">
              <w:rPr>
                <w:sz w:val="48"/>
              </w:rPr>
              <w:t>Java Socket</w:t>
            </w:r>
            <w:r w:rsidRPr="00EA1C17">
              <w:rPr>
                <w:sz w:val="48"/>
              </w:rPr>
              <w:t>的音视频聊天室</w:t>
            </w:r>
          </w:p>
          <w:p w14:paraId="53E7791C" w14:textId="7DD79ABE" w:rsidR="00932385" w:rsidRPr="00EA1C17" w:rsidRDefault="00932385" w:rsidP="00932385">
            <w:pPr>
              <w:jc w:val="center"/>
              <w:rPr>
                <w:sz w:val="48"/>
              </w:rPr>
            </w:pPr>
            <w:r w:rsidRPr="00EA1C17">
              <w:rPr>
                <w:sz w:val="48"/>
              </w:rPr>
              <w:t>的设计与实现</w:t>
            </w:r>
          </w:p>
        </w:tc>
      </w:tr>
      <w:tr w:rsidR="00C34D39" w:rsidRPr="00EA1C17" w14:paraId="68275642" w14:textId="77777777" w:rsidTr="001C687F">
        <w:tc>
          <w:tcPr>
            <w:tcW w:w="8296" w:type="dxa"/>
            <w:gridSpan w:val="2"/>
          </w:tcPr>
          <w:p w14:paraId="053BF4B4" w14:textId="0D625035" w:rsidR="00C34D39" w:rsidRPr="00EA1C17" w:rsidRDefault="00C34D39" w:rsidP="001C687F">
            <w:pPr>
              <w:jc w:val="center"/>
            </w:pPr>
          </w:p>
        </w:tc>
      </w:tr>
      <w:tr w:rsidR="00C34D39" w:rsidRPr="00EA1C17" w14:paraId="52D6B94E" w14:textId="77777777" w:rsidTr="001C687F">
        <w:tc>
          <w:tcPr>
            <w:tcW w:w="8296" w:type="dxa"/>
            <w:gridSpan w:val="2"/>
          </w:tcPr>
          <w:p w14:paraId="48251D02" w14:textId="0FABB4A8" w:rsidR="00C34D39" w:rsidRPr="00EA1C17" w:rsidRDefault="00FB20F1" w:rsidP="001C687F">
            <w:pPr>
              <w:jc w:val="center"/>
              <w:rPr>
                <w:noProof/>
              </w:rPr>
            </w:pPr>
            <w:r w:rsidRPr="00EA1C17">
              <w:rPr>
                <w:noProof/>
              </w:rPr>
              <w:drawing>
                <wp:inline distT="0" distB="0" distL="0" distR="0" wp14:anchorId="493E5BBC" wp14:editId="785218CE">
                  <wp:extent cx="2057400" cy="2050632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校徽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D39" w:rsidRPr="00EA1C17" w14:paraId="31F33882" w14:textId="77777777" w:rsidTr="001C687F">
        <w:tc>
          <w:tcPr>
            <w:tcW w:w="8296" w:type="dxa"/>
            <w:gridSpan w:val="2"/>
          </w:tcPr>
          <w:p w14:paraId="3A713D1C" w14:textId="77777777" w:rsidR="00C34D39" w:rsidRPr="00EA1C17" w:rsidRDefault="00C34D39" w:rsidP="001C687F">
            <w:pPr>
              <w:jc w:val="center"/>
              <w:rPr>
                <w:noProof/>
              </w:rPr>
            </w:pPr>
          </w:p>
          <w:p w14:paraId="46D0E3D3" w14:textId="77777777" w:rsidR="00FB20F1" w:rsidRPr="00EA1C17" w:rsidRDefault="00FB20F1" w:rsidP="001C687F">
            <w:pPr>
              <w:jc w:val="center"/>
              <w:rPr>
                <w:noProof/>
              </w:rPr>
            </w:pPr>
          </w:p>
          <w:p w14:paraId="5CBCB139" w14:textId="77777777" w:rsidR="00FB20F1" w:rsidRPr="00EA1C17" w:rsidRDefault="00FB20F1" w:rsidP="001C687F">
            <w:pPr>
              <w:jc w:val="center"/>
              <w:rPr>
                <w:noProof/>
              </w:rPr>
            </w:pPr>
          </w:p>
          <w:p w14:paraId="42C1C5AB" w14:textId="77777777" w:rsidR="00FB20F1" w:rsidRPr="00EA1C17" w:rsidRDefault="00FB20F1" w:rsidP="001C687F">
            <w:pPr>
              <w:jc w:val="center"/>
              <w:rPr>
                <w:noProof/>
              </w:rPr>
            </w:pPr>
          </w:p>
          <w:p w14:paraId="23B03A48" w14:textId="77777777" w:rsidR="00FB20F1" w:rsidRPr="00EA1C17" w:rsidRDefault="00FB20F1" w:rsidP="001C687F">
            <w:pPr>
              <w:jc w:val="center"/>
              <w:rPr>
                <w:noProof/>
              </w:rPr>
            </w:pPr>
          </w:p>
          <w:p w14:paraId="128FCE8A" w14:textId="77777777" w:rsidR="00FB20F1" w:rsidRPr="00EA1C17" w:rsidRDefault="00FB20F1" w:rsidP="00FB20F1">
            <w:pPr>
              <w:rPr>
                <w:noProof/>
              </w:rPr>
            </w:pPr>
          </w:p>
        </w:tc>
      </w:tr>
      <w:tr w:rsidR="00C34D39" w:rsidRPr="00EA1C17" w14:paraId="528A590C" w14:textId="77777777" w:rsidTr="001C687F">
        <w:tc>
          <w:tcPr>
            <w:tcW w:w="8296" w:type="dxa"/>
            <w:gridSpan w:val="2"/>
          </w:tcPr>
          <w:p w14:paraId="5ACBABCA" w14:textId="77777777" w:rsidR="00C34D39" w:rsidRPr="00EA1C17" w:rsidRDefault="00C34D39" w:rsidP="001C687F">
            <w:pPr>
              <w:jc w:val="center"/>
              <w:rPr>
                <w:noProof/>
              </w:rPr>
            </w:pPr>
          </w:p>
        </w:tc>
      </w:tr>
      <w:tr w:rsidR="00C34D39" w:rsidRPr="00EA1C17" w14:paraId="0530234F" w14:textId="77777777" w:rsidTr="001C687F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086F415" w14:textId="1924893B" w:rsidR="00C34D39" w:rsidRPr="00EA1C17" w:rsidRDefault="00FB20F1" w:rsidP="001C687F">
            <w:pPr>
              <w:jc w:val="left"/>
              <w:rPr>
                <w:rFonts w:eastAsia="楷体"/>
                <w:b/>
                <w:sz w:val="40"/>
              </w:rPr>
            </w:pPr>
            <w:r w:rsidRPr="00EA1C17">
              <w:rPr>
                <w:rFonts w:eastAsia="楷体"/>
                <w:b/>
                <w:sz w:val="40"/>
              </w:rPr>
              <w:t>成员</w:t>
            </w:r>
            <w:r w:rsidRPr="00EA1C17">
              <w:rPr>
                <w:rFonts w:eastAsia="楷体"/>
                <w:b/>
                <w:sz w:val="40"/>
              </w:rPr>
              <w:t>1</w:t>
            </w:r>
          </w:p>
        </w:tc>
        <w:tc>
          <w:tcPr>
            <w:tcW w:w="6600" w:type="dxa"/>
            <w:tcBorders>
              <w:bottom w:val="triple" w:sz="4" w:space="0" w:color="C00000"/>
            </w:tcBorders>
            <w:shd w:val="clear" w:color="auto" w:fill="auto"/>
            <w:vAlign w:val="center"/>
          </w:tcPr>
          <w:p w14:paraId="744E917B" w14:textId="2D5B705F" w:rsidR="00C34D39" w:rsidRPr="00EA1C17" w:rsidRDefault="00FB20F1" w:rsidP="001C687F">
            <w:pPr>
              <w:rPr>
                <w:rFonts w:eastAsia="楷体"/>
                <w:sz w:val="40"/>
                <w:szCs w:val="40"/>
              </w:rPr>
            </w:pPr>
            <w:r w:rsidRPr="00EA1C17">
              <w:rPr>
                <w:rFonts w:eastAsia="楷体"/>
                <w:sz w:val="40"/>
                <w:szCs w:val="40"/>
              </w:rPr>
              <w:t>软件</w:t>
            </w:r>
            <w:r w:rsidRPr="00EA1C17">
              <w:rPr>
                <w:rFonts w:eastAsia="楷体"/>
                <w:sz w:val="40"/>
                <w:szCs w:val="40"/>
              </w:rPr>
              <w:t xml:space="preserve">2104 </w:t>
            </w:r>
            <w:r w:rsidRPr="00EA1C17">
              <w:rPr>
                <w:rFonts w:eastAsia="楷体"/>
                <w:sz w:val="40"/>
                <w:szCs w:val="40"/>
              </w:rPr>
              <w:t>柳景荠</w:t>
            </w:r>
            <w:r w:rsidRPr="00EA1C17">
              <w:rPr>
                <w:rFonts w:eastAsia="楷体"/>
                <w:sz w:val="40"/>
                <w:szCs w:val="40"/>
              </w:rPr>
              <w:t xml:space="preserve"> 2204215059</w:t>
            </w:r>
          </w:p>
        </w:tc>
      </w:tr>
      <w:tr w:rsidR="00C34D39" w:rsidRPr="00EA1C17" w14:paraId="490FF6E4" w14:textId="77777777" w:rsidTr="001C687F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C7387C" w14:textId="37D2F6D3" w:rsidR="00C34D39" w:rsidRPr="00EA1C17" w:rsidRDefault="00FB20F1" w:rsidP="001C687F">
            <w:pPr>
              <w:jc w:val="left"/>
              <w:rPr>
                <w:rFonts w:eastAsia="楷体"/>
                <w:b/>
                <w:sz w:val="40"/>
              </w:rPr>
            </w:pPr>
            <w:r w:rsidRPr="00EA1C17">
              <w:rPr>
                <w:rFonts w:eastAsia="楷体"/>
                <w:b/>
                <w:sz w:val="40"/>
              </w:rPr>
              <w:t>成员</w:t>
            </w:r>
            <w:r w:rsidRPr="00EA1C17">
              <w:rPr>
                <w:rFonts w:eastAsia="楷体"/>
                <w:b/>
                <w:sz w:val="40"/>
              </w:rPr>
              <w:t>2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4FCEBC05" w14:textId="3175C00D" w:rsidR="00C34D39" w:rsidRPr="00EA1C17" w:rsidRDefault="00FB20F1" w:rsidP="001C687F">
            <w:pPr>
              <w:rPr>
                <w:rFonts w:eastAsia="楷体"/>
                <w:sz w:val="40"/>
                <w:szCs w:val="40"/>
              </w:rPr>
            </w:pPr>
            <w:r w:rsidRPr="00EA1C17">
              <w:rPr>
                <w:rFonts w:eastAsia="楷体"/>
                <w:sz w:val="40"/>
                <w:szCs w:val="40"/>
              </w:rPr>
              <w:t>软件</w:t>
            </w:r>
            <w:r w:rsidRPr="00EA1C17">
              <w:rPr>
                <w:rFonts w:eastAsia="楷体"/>
                <w:sz w:val="40"/>
                <w:szCs w:val="40"/>
              </w:rPr>
              <w:t xml:space="preserve">2104 </w:t>
            </w:r>
            <w:r w:rsidRPr="00EA1C17">
              <w:rPr>
                <w:rFonts w:eastAsia="楷体"/>
                <w:sz w:val="40"/>
                <w:szCs w:val="40"/>
              </w:rPr>
              <w:t>程奕浩</w:t>
            </w:r>
            <w:r w:rsidRPr="00EA1C17">
              <w:rPr>
                <w:rFonts w:eastAsia="楷体"/>
                <w:sz w:val="40"/>
                <w:szCs w:val="40"/>
              </w:rPr>
              <w:t xml:space="preserve"> 2213311084 </w:t>
            </w:r>
          </w:p>
        </w:tc>
      </w:tr>
    </w:tbl>
    <w:p w14:paraId="7B467777" w14:textId="6097FCC6" w:rsidR="00FB20F1" w:rsidRPr="00EA1C17" w:rsidRDefault="00FB20F1" w:rsidP="00144843">
      <w:pPr>
        <w:spacing w:line="440" w:lineRule="exact"/>
        <w:rPr>
          <w:b/>
          <w:sz w:val="24"/>
        </w:rPr>
      </w:pPr>
    </w:p>
    <w:p w14:paraId="41C9295F" w14:textId="77777777" w:rsidR="00FB20F1" w:rsidRPr="00EA1C17" w:rsidRDefault="00FB20F1">
      <w:pPr>
        <w:widowControl/>
        <w:jc w:val="left"/>
        <w:rPr>
          <w:b/>
          <w:sz w:val="24"/>
        </w:rPr>
      </w:pPr>
      <w:r w:rsidRPr="00EA1C17">
        <w:rPr>
          <w:b/>
          <w:sz w:val="24"/>
        </w:rPr>
        <w:br w:type="page"/>
      </w:r>
    </w:p>
    <w:p w14:paraId="0E01C404" w14:textId="77777777" w:rsidR="00FD4419" w:rsidRDefault="00FD4419" w:rsidP="00FD4419">
      <w:pPr>
        <w:pStyle w:val="1"/>
        <w:numPr>
          <w:ilvl w:val="0"/>
          <w:numId w:val="0"/>
        </w:numPr>
        <w:rPr>
          <w:rFonts w:ascii="Times New Roman"/>
        </w:rPr>
      </w:pPr>
      <w:bookmarkStart w:id="0" w:name="_Toc166736174"/>
      <w:r>
        <w:rPr>
          <w:rFonts w:ascii="Times New Roman" w:hint="eastAsia"/>
        </w:rPr>
        <w:lastRenderedPageBreak/>
        <w:t>摘要及说明</w:t>
      </w:r>
      <w:bookmarkEnd w:id="0"/>
    </w:p>
    <w:p w14:paraId="74C97623" w14:textId="77777777" w:rsidR="00FD4419" w:rsidRDefault="00FD4419" w:rsidP="00FD441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最终成果：共开发</w:t>
      </w:r>
      <w:r>
        <w:rPr>
          <w:rFonts w:hint="eastAsia"/>
        </w:rPr>
        <w:t>3</w:t>
      </w:r>
      <w:r>
        <w:rPr>
          <w:rFonts w:hint="eastAsia"/>
        </w:rPr>
        <w:t>个大版本的</w:t>
      </w:r>
      <w:r>
        <w:rPr>
          <w:rFonts w:hint="eastAsia"/>
        </w:rPr>
        <w:t>IP</w:t>
      </w:r>
      <w:r>
        <w:rPr>
          <w:rFonts w:hint="eastAsia"/>
        </w:rPr>
        <w:t>电话，</w:t>
      </w:r>
      <w:r w:rsidRPr="00843D8F">
        <w:rPr>
          <w:rFonts w:hint="eastAsia"/>
          <w:b/>
          <w:bCs/>
        </w:rPr>
        <w:t>均支持文字</w:t>
      </w:r>
      <w:r w:rsidRPr="00843D8F">
        <w:rPr>
          <w:rFonts w:hint="eastAsia"/>
          <w:b/>
          <w:bCs/>
        </w:rPr>
        <w:t>+</w:t>
      </w:r>
      <w:r w:rsidRPr="00843D8F">
        <w:rPr>
          <w:rFonts w:hint="eastAsia"/>
          <w:b/>
          <w:bCs/>
        </w:rPr>
        <w:t>音视频通信</w:t>
      </w:r>
      <w:r>
        <w:rPr>
          <w:rFonts w:hint="eastAsia"/>
        </w:rPr>
        <w:t>。</w:t>
      </w:r>
    </w:p>
    <w:p w14:paraId="6FC60EC1" w14:textId="77777777" w:rsidR="00FD4419" w:rsidRDefault="00FD4419" w:rsidP="00FD4419">
      <w:pPr>
        <w:pStyle w:val="af"/>
        <w:numPr>
          <w:ilvl w:val="1"/>
          <w:numId w:val="30"/>
        </w:numPr>
        <w:ind w:firstLineChars="0"/>
      </w:pPr>
      <w:r>
        <w:t>V</w:t>
      </w:r>
      <w:r>
        <w:rPr>
          <w:rFonts w:hint="eastAsia"/>
        </w:rPr>
        <w:t>ersion1</w:t>
      </w:r>
      <w:r>
        <w:rPr>
          <w:rFonts w:hint="eastAsia"/>
        </w:rPr>
        <w:t>为同一局域网下无服务器的</w:t>
      </w:r>
      <w:r>
        <w:rPr>
          <w:rFonts w:hint="eastAsia"/>
        </w:rPr>
        <w:t>IP</w:t>
      </w:r>
      <w:r>
        <w:rPr>
          <w:rFonts w:hint="eastAsia"/>
        </w:rPr>
        <w:t>电话。通信双方需至少有一方知晓对方的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port</w:t>
      </w:r>
      <w:r>
        <w:rPr>
          <w:rFonts w:hint="eastAsia"/>
        </w:rPr>
        <w:t>。</w:t>
      </w:r>
    </w:p>
    <w:p w14:paraId="1C30EDA3" w14:textId="77777777" w:rsidR="00FD4419" w:rsidRDefault="00FD4419" w:rsidP="00FD4419">
      <w:pPr>
        <w:pStyle w:val="af"/>
        <w:numPr>
          <w:ilvl w:val="1"/>
          <w:numId w:val="30"/>
        </w:numPr>
        <w:ind w:firstLineChars="0"/>
      </w:pPr>
      <w:r>
        <w:t>V</w:t>
      </w:r>
      <w:r>
        <w:rPr>
          <w:rFonts w:hint="eastAsia"/>
        </w:rPr>
        <w:t>ersion2</w:t>
      </w:r>
      <w:r>
        <w:rPr>
          <w:rFonts w:hint="eastAsia"/>
        </w:rPr>
        <w:t>为</w:t>
      </w:r>
      <w:r w:rsidRPr="00843D8F">
        <w:rPr>
          <w:rFonts w:hint="eastAsia"/>
          <w:b/>
          <w:bCs/>
        </w:rPr>
        <w:t>同一局域网</w:t>
      </w:r>
      <w:r>
        <w:rPr>
          <w:rFonts w:hint="eastAsia"/>
        </w:rPr>
        <w:t>下</w:t>
      </w:r>
      <w:r w:rsidRPr="00843D8F">
        <w:rPr>
          <w:rFonts w:hint="eastAsia"/>
          <w:b/>
          <w:bCs/>
        </w:rPr>
        <w:t>有服务器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电话。加入了服务器，使用数据库保存用户信息及用户间好友关系。用户</w:t>
      </w:r>
      <w:r w:rsidRPr="00843D8F">
        <w:rPr>
          <w:rFonts w:hint="eastAsia"/>
          <w:b/>
          <w:bCs/>
        </w:rPr>
        <w:t>无需知道</w:t>
      </w:r>
      <w:r>
        <w:rPr>
          <w:rFonts w:hint="eastAsia"/>
        </w:rPr>
        <w:t>对方的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。</w:t>
      </w:r>
    </w:p>
    <w:p w14:paraId="1C1952DE" w14:textId="77777777" w:rsidR="00FD4419" w:rsidRDefault="00FD4419" w:rsidP="00FD4419">
      <w:pPr>
        <w:pStyle w:val="af"/>
        <w:numPr>
          <w:ilvl w:val="1"/>
          <w:numId w:val="30"/>
        </w:numPr>
        <w:ind w:firstLineChars="0"/>
      </w:pPr>
      <w:r>
        <w:rPr>
          <w:rFonts w:hint="eastAsia"/>
        </w:rPr>
        <w:t>Version3</w:t>
      </w:r>
      <w:r>
        <w:rPr>
          <w:rFonts w:hint="eastAsia"/>
        </w:rPr>
        <w:t>为</w:t>
      </w:r>
      <w:r w:rsidRPr="0067633A">
        <w:rPr>
          <w:rFonts w:hint="eastAsia"/>
          <w:b/>
          <w:bCs/>
        </w:rPr>
        <w:t>广域网</w:t>
      </w:r>
      <w:r>
        <w:rPr>
          <w:rFonts w:hint="eastAsia"/>
        </w:rPr>
        <w:t>下的</w:t>
      </w:r>
      <w:r>
        <w:rPr>
          <w:rFonts w:hint="eastAsia"/>
        </w:rPr>
        <w:t>IP</w:t>
      </w:r>
      <w:r>
        <w:rPr>
          <w:rFonts w:hint="eastAsia"/>
        </w:rPr>
        <w:t>电话。我们将</w:t>
      </w:r>
      <w:r>
        <w:rPr>
          <w:rFonts w:hint="eastAsia"/>
        </w:rPr>
        <w:t>server</w:t>
      </w:r>
      <w:r>
        <w:rPr>
          <w:rFonts w:hint="eastAsia"/>
        </w:rPr>
        <w:t>程序</w:t>
      </w:r>
      <w:r w:rsidRPr="0067633A">
        <w:rPr>
          <w:rFonts w:hint="eastAsia"/>
          <w:b/>
          <w:bCs/>
        </w:rPr>
        <w:t>部署到云服务器</w:t>
      </w:r>
      <w:r>
        <w:rPr>
          <w:rFonts w:hint="eastAsia"/>
        </w:rPr>
        <w:t>上，具有公网</w:t>
      </w:r>
      <w:r>
        <w:rPr>
          <w:rFonts w:hint="eastAsia"/>
        </w:rPr>
        <w:t>IP</w:t>
      </w:r>
      <w:r>
        <w:rPr>
          <w:rFonts w:hint="eastAsia"/>
        </w:rPr>
        <w:t>的服务器作为中转，用户可以在</w:t>
      </w:r>
      <w:r w:rsidRPr="0067633A">
        <w:rPr>
          <w:rFonts w:hint="eastAsia"/>
          <w:b/>
          <w:bCs/>
        </w:rPr>
        <w:t>不同网络</w:t>
      </w:r>
      <w:r>
        <w:rPr>
          <w:rFonts w:hint="eastAsia"/>
        </w:rPr>
        <w:t>下联网进行通信。（此版本目前仅实现文本通信，音视频通信尚有</w:t>
      </w:r>
      <w:r>
        <w:rPr>
          <w:rFonts w:hint="eastAsia"/>
        </w:rPr>
        <w:t>bug</w:t>
      </w:r>
      <w:r>
        <w:rPr>
          <w:rFonts w:hint="eastAsia"/>
        </w:rPr>
        <w:t>未能解决（从公网向</w:t>
      </w:r>
      <w:r>
        <w:rPr>
          <w:rFonts w:hint="eastAsia"/>
        </w:rPr>
        <w:t>NAT</w:t>
      </w:r>
      <w:r>
        <w:rPr>
          <w:rFonts w:hint="eastAsia"/>
        </w:rPr>
        <w:t>背后的</w:t>
      </w:r>
      <w:r>
        <w:rPr>
          <w:rFonts w:hint="eastAsia"/>
        </w:rPr>
        <w:t>client</w:t>
      </w:r>
      <w:r>
        <w:rPr>
          <w:rFonts w:hint="eastAsia"/>
        </w:rPr>
        <w:t>发送</w:t>
      </w:r>
      <w:r>
        <w:rPr>
          <w:rFonts w:hint="eastAsia"/>
        </w:rPr>
        <w:t>UDP</w:t>
      </w:r>
      <w:r>
        <w:rPr>
          <w:rFonts w:hint="eastAsia"/>
        </w:rPr>
        <w:t>报文段似乎无法送到））。</w:t>
      </w:r>
    </w:p>
    <w:p w14:paraId="128CE186" w14:textId="77777777" w:rsidR="00FD4419" w:rsidRPr="00F17395" w:rsidRDefault="00FD4419" w:rsidP="00FD4419">
      <w:pPr>
        <w:pStyle w:val="af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本报告中，设计思路汇报了整个项目的经过及概要的设计骨架。重要细节说明详细解释了部分较为关键的细节实现。</w:t>
      </w:r>
      <w:r>
        <w:rPr>
          <w:rFonts w:hint="eastAsia"/>
        </w:rPr>
        <w:t>Bug</w:t>
      </w:r>
      <w:r>
        <w:rPr>
          <w:rFonts w:hint="eastAsia"/>
        </w:rPr>
        <w:t>及解决方案记录了我们在完成本项目时印象最深刻的几个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45AEBA8A" w14:textId="77777777" w:rsidR="00144843" w:rsidRPr="00FD4419" w:rsidRDefault="00144843" w:rsidP="00144843">
      <w:pPr>
        <w:pStyle w:val="ac"/>
      </w:pPr>
    </w:p>
    <w:p w14:paraId="5B3707FD" w14:textId="784F464E" w:rsidR="000207B8" w:rsidRPr="00EA1C17" w:rsidRDefault="000207B8">
      <w:pPr>
        <w:widowControl/>
        <w:jc w:val="left"/>
        <w:rPr>
          <w:sz w:val="24"/>
        </w:rPr>
      </w:pPr>
      <w:r w:rsidRPr="00EA1C17">
        <w:br w:type="page"/>
      </w:r>
    </w:p>
    <w:p w14:paraId="6037BC7E" w14:textId="77777777" w:rsidR="00144843" w:rsidRPr="00EA1C17" w:rsidRDefault="00144843" w:rsidP="00144843">
      <w:pPr>
        <w:spacing w:line="440" w:lineRule="exact"/>
        <w:jc w:val="center"/>
        <w:rPr>
          <w:b/>
          <w:sz w:val="24"/>
        </w:rPr>
      </w:pPr>
      <w:r w:rsidRPr="00EA1C17">
        <w:rPr>
          <w:b/>
          <w:sz w:val="24"/>
        </w:rPr>
        <w:lastRenderedPageBreak/>
        <w:t>目</w:t>
      </w:r>
      <w:r w:rsidRPr="00EA1C17">
        <w:rPr>
          <w:b/>
          <w:sz w:val="24"/>
        </w:rPr>
        <w:t xml:space="preserve">  </w:t>
      </w:r>
      <w:r w:rsidRPr="00EA1C17">
        <w:rPr>
          <w:b/>
          <w:sz w:val="24"/>
        </w:rPr>
        <w:t>录</w:t>
      </w:r>
    </w:p>
    <w:p w14:paraId="2B5B0494" w14:textId="4EF082B9" w:rsidR="00FD4419" w:rsidRDefault="00144843">
      <w:pPr>
        <w:pStyle w:val="TOC1"/>
        <w:tabs>
          <w:tab w:val="right" w:leader="dot" w:pos="889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r w:rsidRPr="00EA1C17">
        <w:rPr>
          <w:b/>
          <w:sz w:val="24"/>
        </w:rPr>
        <w:fldChar w:fldCharType="begin"/>
      </w:r>
      <w:r w:rsidRPr="00EA1C17">
        <w:rPr>
          <w:b/>
          <w:sz w:val="24"/>
        </w:rPr>
        <w:instrText xml:space="preserve"> TOC \o "1-3" \h \z \u </w:instrText>
      </w:r>
      <w:r w:rsidRPr="00EA1C17">
        <w:rPr>
          <w:b/>
          <w:sz w:val="24"/>
        </w:rPr>
        <w:fldChar w:fldCharType="separate"/>
      </w:r>
      <w:hyperlink w:anchor="_Toc166736174" w:history="1">
        <w:r w:rsidR="00FD4419" w:rsidRPr="004F2D2D">
          <w:rPr>
            <w:rStyle w:val="ab"/>
            <w:noProof/>
          </w:rPr>
          <w:t>摘要及说明</w:t>
        </w:r>
        <w:r w:rsidR="00FD4419">
          <w:rPr>
            <w:noProof/>
            <w:webHidden/>
          </w:rPr>
          <w:tab/>
        </w:r>
        <w:r w:rsidR="00FD4419">
          <w:rPr>
            <w:noProof/>
            <w:webHidden/>
          </w:rPr>
          <w:fldChar w:fldCharType="begin"/>
        </w:r>
        <w:r w:rsidR="00FD4419">
          <w:rPr>
            <w:noProof/>
            <w:webHidden/>
          </w:rPr>
          <w:instrText xml:space="preserve"> PAGEREF _Toc166736174 \h </w:instrText>
        </w:r>
        <w:r w:rsidR="00FD4419">
          <w:rPr>
            <w:noProof/>
            <w:webHidden/>
          </w:rPr>
        </w:r>
        <w:r w:rsidR="00FD4419">
          <w:rPr>
            <w:noProof/>
            <w:webHidden/>
          </w:rPr>
          <w:fldChar w:fldCharType="separate"/>
        </w:r>
        <w:r w:rsidR="00FD4419">
          <w:rPr>
            <w:noProof/>
            <w:webHidden/>
          </w:rPr>
          <w:t>II</w:t>
        </w:r>
        <w:r w:rsidR="00FD4419">
          <w:rPr>
            <w:noProof/>
            <w:webHidden/>
          </w:rPr>
          <w:fldChar w:fldCharType="end"/>
        </w:r>
      </w:hyperlink>
    </w:p>
    <w:p w14:paraId="5DCB760F" w14:textId="4721CCA2" w:rsidR="00FD4419" w:rsidRDefault="00FD4419">
      <w:pPr>
        <w:pStyle w:val="TOC1"/>
        <w:tabs>
          <w:tab w:val="right" w:leader="dot" w:pos="889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75" w:history="1">
        <w:r w:rsidRPr="004F2D2D">
          <w:rPr>
            <w:rStyle w:val="ab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17D048D" w14:textId="5754FE07" w:rsidR="00FD4419" w:rsidRDefault="00FD4419">
      <w:pPr>
        <w:pStyle w:val="TOC1"/>
        <w:tabs>
          <w:tab w:val="right" w:leader="dot" w:pos="889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76" w:history="1">
        <w:r w:rsidRPr="004F2D2D">
          <w:rPr>
            <w:rStyle w:val="ab"/>
            <w:noProof/>
          </w:rPr>
          <w:t xml:space="preserve">1 </w:t>
        </w:r>
        <w:r w:rsidRPr="004F2D2D">
          <w:rPr>
            <w:rStyle w:val="ab"/>
            <w:noProof/>
          </w:rPr>
          <w:t>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4246CAB" w14:textId="5FB3DE0B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77" w:history="1">
        <w:r w:rsidRPr="004F2D2D">
          <w:rPr>
            <w:rStyle w:val="ab"/>
            <w:noProof/>
          </w:rPr>
          <w:t xml:space="preserve">1.1 </w:t>
        </w:r>
        <w:r w:rsidRPr="004F2D2D">
          <w:rPr>
            <w:rStyle w:val="ab"/>
            <w:noProof/>
          </w:rPr>
          <w:t>尝试视频通话阶段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4698E9F" w14:textId="4507F1F1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78" w:history="1">
        <w:r w:rsidRPr="004F2D2D">
          <w:rPr>
            <w:rStyle w:val="ab"/>
            <w:noProof/>
          </w:rPr>
          <w:t>1.1.1 TCP</w:t>
        </w:r>
        <w:r w:rsidRPr="004F2D2D">
          <w:rPr>
            <w:rStyle w:val="ab"/>
            <w:noProof/>
          </w:rPr>
          <w:t>实现视频通话的尝试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09153EF" w14:textId="25467896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79" w:history="1">
        <w:r w:rsidRPr="004F2D2D">
          <w:rPr>
            <w:rStyle w:val="ab"/>
            <w:noProof/>
          </w:rPr>
          <w:t>1.1.2 UDP</w:t>
        </w:r>
        <w:r w:rsidRPr="004F2D2D">
          <w:rPr>
            <w:rStyle w:val="ab"/>
            <w:noProof/>
          </w:rPr>
          <w:t>实现视频通话的尝试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24DE06D" w14:textId="14A1E97E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0" w:history="1">
        <w:r w:rsidRPr="004F2D2D">
          <w:rPr>
            <w:rStyle w:val="ab"/>
            <w:noProof/>
          </w:rPr>
          <w:t xml:space="preserve">1.2 </w:t>
        </w:r>
        <w:r w:rsidRPr="004F2D2D">
          <w:rPr>
            <w:rStyle w:val="ab"/>
            <w:noProof/>
          </w:rPr>
          <w:t>不局限于同一局域网下的</w:t>
        </w:r>
        <w:r w:rsidRPr="004F2D2D">
          <w:rPr>
            <w:rStyle w:val="ab"/>
            <w:noProof/>
          </w:rPr>
          <w:t>IP</w:t>
        </w:r>
        <w:r w:rsidRPr="004F2D2D">
          <w:rPr>
            <w:rStyle w:val="ab"/>
            <w:noProof/>
          </w:rPr>
          <w:t>电话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A77EF4" w14:textId="5BB9CC8A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1" w:history="1">
        <w:r w:rsidRPr="004F2D2D">
          <w:rPr>
            <w:rStyle w:val="ab"/>
            <w:noProof/>
          </w:rPr>
          <w:t>1.2.1 P2P</w:t>
        </w:r>
        <w:r w:rsidRPr="004F2D2D">
          <w:rPr>
            <w:rStyle w:val="ab"/>
            <w:noProof/>
          </w:rPr>
          <w:t>通信的初步设想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BE29D0" w14:textId="41DDC460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2" w:history="1">
        <w:r w:rsidRPr="004F2D2D">
          <w:rPr>
            <w:rStyle w:val="ab"/>
            <w:noProof/>
          </w:rPr>
          <w:t xml:space="preserve">1.2.2 </w:t>
        </w:r>
        <w:r w:rsidRPr="004F2D2D">
          <w:rPr>
            <w:rStyle w:val="ab"/>
            <w:noProof/>
          </w:rPr>
          <w:t>经服务器转发的</w:t>
        </w:r>
        <w:r w:rsidRPr="004F2D2D">
          <w:rPr>
            <w:rStyle w:val="ab"/>
            <w:noProof/>
          </w:rPr>
          <w:t>IP</w:t>
        </w:r>
        <w:r w:rsidRPr="004F2D2D">
          <w:rPr>
            <w:rStyle w:val="ab"/>
            <w:noProof/>
          </w:rPr>
          <w:t>电话设计与实现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56DBDD" w14:textId="5910E2EF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3" w:history="1">
        <w:r w:rsidRPr="004F2D2D">
          <w:rPr>
            <w:rStyle w:val="ab"/>
            <w:noProof/>
          </w:rPr>
          <w:t xml:space="preserve">1.3 </w:t>
        </w:r>
        <w:r w:rsidRPr="004F2D2D">
          <w:rPr>
            <w:rStyle w:val="ab"/>
            <w:noProof/>
          </w:rPr>
          <w:t>应用层通信协议设计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3D9C2D" w14:textId="030EB3B5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4" w:history="1">
        <w:r w:rsidRPr="004F2D2D">
          <w:rPr>
            <w:rStyle w:val="ab"/>
            <w:noProof/>
          </w:rPr>
          <w:t>1.3.1 UDP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9D63F5" w14:textId="401CB64E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5" w:history="1">
        <w:r w:rsidRPr="004F2D2D">
          <w:rPr>
            <w:rStyle w:val="ab"/>
            <w:noProof/>
          </w:rPr>
          <w:t>1.3.2 TCP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10805A" w14:textId="69BF0EEE" w:rsidR="00FD4419" w:rsidRDefault="00FD4419">
      <w:pPr>
        <w:pStyle w:val="TOC1"/>
        <w:tabs>
          <w:tab w:val="right" w:leader="dot" w:pos="889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6" w:history="1">
        <w:r w:rsidRPr="004F2D2D">
          <w:rPr>
            <w:rStyle w:val="ab"/>
            <w:noProof/>
          </w:rPr>
          <w:t xml:space="preserve">2 </w:t>
        </w:r>
        <w:r w:rsidRPr="004F2D2D">
          <w:rPr>
            <w:rStyle w:val="ab"/>
            <w:noProof/>
          </w:rPr>
          <w:t>架构设计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18C813" w14:textId="1621FBF8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7" w:history="1">
        <w:r w:rsidRPr="004F2D2D">
          <w:rPr>
            <w:rStyle w:val="ab"/>
            <w:noProof/>
          </w:rPr>
          <w:t>2.1 C/S</w:t>
        </w:r>
        <w:r w:rsidRPr="004F2D2D">
          <w:rPr>
            <w:rStyle w:val="ab"/>
            <w:noProof/>
          </w:rPr>
          <w:t>架构分析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C05067" w14:textId="2F0AB699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8" w:history="1">
        <w:r w:rsidRPr="004F2D2D">
          <w:rPr>
            <w:rStyle w:val="ab"/>
            <w:noProof/>
          </w:rPr>
          <w:t>2.2 C/S</w:t>
        </w:r>
        <w:r w:rsidRPr="004F2D2D">
          <w:rPr>
            <w:rStyle w:val="ab"/>
            <w:noProof/>
          </w:rPr>
          <w:t>架构实现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D94E8C" w14:textId="20F77B02" w:rsidR="00FD4419" w:rsidRDefault="00FD4419">
      <w:pPr>
        <w:pStyle w:val="TOC1"/>
        <w:tabs>
          <w:tab w:val="right" w:leader="dot" w:pos="889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89" w:history="1">
        <w:r w:rsidRPr="004F2D2D">
          <w:rPr>
            <w:rStyle w:val="ab"/>
            <w:noProof/>
          </w:rPr>
          <w:t xml:space="preserve">3 </w:t>
        </w:r>
        <w:r w:rsidRPr="004F2D2D">
          <w:rPr>
            <w:rStyle w:val="ab"/>
            <w:noProof/>
          </w:rPr>
          <w:t>重要细节实现说明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A6FD24" w14:textId="7AF60D63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0" w:history="1">
        <w:r w:rsidRPr="004F2D2D">
          <w:rPr>
            <w:rStyle w:val="ab"/>
            <w:noProof/>
          </w:rPr>
          <w:t xml:space="preserve">3.1 </w:t>
        </w:r>
        <w:r w:rsidRPr="004F2D2D">
          <w:rPr>
            <w:rStyle w:val="ab"/>
            <w:noProof/>
          </w:rPr>
          <w:t>代码结构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4A3554" w14:textId="0B2916D3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1" w:history="1">
        <w:r w:rsidRPr="004F2D2D">
          <w:rPr>
            <w:rStyle w:val="ab"/>
            <w:noProof/>
          </w:rPr>
          <w:t xml:space="preserve">3.1.1 </w:t>
        </w:r>
        <w:r w:rsidRPr="004F2D2D">
          <w:rPr>
            <w:rStyle w:val="ab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ECBD0C" w14:textId="292D561A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2" w:history="1">
        <w:r w:rsidRPr="004F2D2D">
          <w:rPr>
            <w:rStyle w:val="ab"/>
            <w:noProof/>
          </w:rPr>
          <w:t xml:space="preserve">3.1.2 </w:t>
        </w:r>
        <w:r w:rsidRPr="004F2D2D">
          <w:rPr>
            <w:rStyle w:val="ab"/>
            <w:noProof/>
          </w:rPr>
          <w:t>代码结构展示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1D2D8E" w14:textId="60CAF6B0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3" w:history="1">
        <w:r w:rsidRPr="004F2D2D">
          <w:rPr>
            <w:rStyle w:val="ab"/>
            <w:noProof/>
          </w:rPr>
          <w:t>3.2 Client</w:t>
        </w:r>
        <w:r w:rsidRPr="004F2D2D">
          <w:rPr>
            <w:rStyle w:val="ab"/>
            <w:noProof/>
          </w:rPr>
          <w:t>重点细节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698344" w14:textId="33ADAEAB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4" w:history="1">
        <w:r w:rsidRPr="004F2D2D">
          <w:rPr>
            <w:rStyle w:val="ab"/>
            <w:noProof/>
          </w:rPr>
          <w:t>3.2.1 Client</w:t>
        </w:r>
        <w:r w:rsidRPr="004F2D2D">
          <w:rPr>
            <w:rStyle w:val="ab"/>
            <w:noProof/>
          </w:rPr>
          <w:t>主体类的生命历程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DDAA02" w14:textId="68DB4F9E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5" w:history="1">
        <w:r w:rsidRPr="004F2D2D">
          <w:rPr>
            <w:rStyle w:val="ab"/>
            <w:noProof/>
          </w:rPr>
          <w:t>3.2.2 UDP</w:t>
        </w:r>
        <w:r w:rsidRPr="004F2D2D">
          <w:rPr>
            <w:rStyle w:val="ab"/>
            <w:noProof/>
          </w:rPr>
          <w:t>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CFF48F" w14:textId="571341C6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6" w:history="1">
        <w:r w:rsidRPr="004F2D2D">
          <w:rPr>
            <w:rStyle w:val="ab"/>
            <w:noProof/>
          </w:rPr>
          <w:t>3.3 Server</w:t>
        </w:r>
        <w:r w:rsidRPr="004F2D2D">
          <w:rPr>
            <w:rStyle w:val="ab"/>
            <w:noProof/>
          </w:rPr>
          <w:t>重点细节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E5BFBA" w14:textId="65B01F80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7" w:history="1">
        <w:r w:rsidRPr="004F2D2D">
          <w:rPr>
            <w:rStyle w:val="ab"/>
            <w:noProof/>
          </w:rPr>
          <w:t>3.3.1 Server</w:t>
        </w:r>
        <w:r w:rsidRPr="004F2D2D">
          <w:rPr>
            <w:rStyle w:val="ab"/>
            <w:noProof/>
          </w:rPr>
          <w:t>主体类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F94218" w14:textId="76C4C2E8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8" w:history="1">
        <w:r w:rsidRPr="004F2D2D">
          <w:rPr>
            <w:rStyle w:val="ab"/>
            <w:noProof/>
          </w:rPr>
          <w:t>3.3.2 SingleTcpThread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6998EB" w14:textId="2D5C5D98" w:rsidR="00FD4419" w:rsidRDefault="00FD4419">
      <w:pPr>
        <w:pStyle w:val="TOC3"/>
        <w:tabs>
          <w:tab w:val="right" w:leader="dot" w:pos="8890"/>
        </w:tabs>
        <w:ind w:left="89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199" w:history="1">
        <w:r w:rsidRPr="004F2D2D">
          <w:rPr>
            <w:rStyle w:val="ab"/>
            <w:noProof/>
          </w:rPr>
          <w:t>3.3.3 CommunicationThread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1C2F23" w14:textId="72FCD432" w:rsidR="00FD4419" w:rsidRDefault="00FD4419">
      <w:pPr>
        <w:pStyle w:val="TOC1"/>
        <w:tabs>
          <w:tab w:val="right" w:leader="dot" w:pos="889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200" w:history="1">
        <w:r w:rsidRPr="004F2D2D">
          <w:rPr>
            <w:rStyle w:val="ab"/>
            <w:noProof/>
          </w:rPr>
          <w:t xml:space="preserve">4 </w:t>
        </w:r>
        <w:r w:rsidRPr="004F2D2D">
          <w:rPr>
            <w:rStyle w:val="ab"/>
            <w:noProof/>
          </w:rPr>
          <w:t>令人印象深刻的</w:t>
        </w:r>
        <w:r w:rsidRPr="004F2D2D">
          <w:rPr>
            <w:rStyle w:val="ab"/>
            <w:noProof/>
          </w:rPr>
          <w:t>Bug</w:t>
        </w:r>
        <w:r w:rsidRPr="004F2D2D">
          <w:rPr>
            <w:rStyle w:val="ab"/>
            <w:noProof/>
          </w:rPr>
          <w:t>及解决方案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491B4C" w14:textId="4F69BA3B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201" w:history="1">
        <w:r w:rsidRPr="004F2D2D">
          <w:rPr>
            <w:rStyle w:val="ab"/>
            <w:noProof/>
          </w:rPr>
          <w:t xml:space="preserve">4.1 </w:t>
        </w:r>
        <w:r w:rsidRPr="004F2D2D">
          <w:rPr>
            <w:rStyle w:val="ab"/>
            <w:noProof/>
          </w:rPr>
          <w:t>初始时的多余空信息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A90B52" w14:textId="27B07A3D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202" w:history="1">
        <w:r w:rsidRPr="004F2D2D">
          <w:rPr>
            <w:rStyle w:val="ab"/>
            <w:noProof/>
          </w:rPr>
          <w:t>4.2 Socket</w:t>
        </w:r>
        <w:r w:rsidRPr="004F2D2D">
          <w:rPr>
            <w:rStyle w:val="ab"/>
            <w:noProof/>
          </w:rPr>
          <w:t>的</w:t>
        </w:r>
        <w:r w:rsidRPr="004F2D2D">
          <w:rPr>
            <w:rStyle w:val="ab"/>
            <w:noProof/>
          </w:rPr>
          <w:t>ObjectInputStream</w:t>
        </w:r>
        <w:r w:rsidRPr="004F2D2D">
          <w:rPr>
            <w:rStyle w:val="ab"/>
            <w:noProof/>
          </w:rPr>
          <w:t>与</w:t>
        </w:r>
        <w:r w:rsidRPr="004F2D2D">
          <w:rPr>
            <w:rStyle w:val="ab"/>
            <w:noProof/>
          </w:rPr>
          <w:t>ObjectOutputStream</w:t>
        </w:r>
        <w:r w:rsidRPr="004F2D2D">
          <w:rPr>
            <w:rStyle w:val="ab"/>
            <w:noProof/>
          </w:rPr>
          <w:t>的顺序问题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244B64" w14:textId="1A4D2ADC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203" w:history="1">
        <w:r w:rsidRPr="004F2D2D">
          <w:rPr>
            <w:rStyle w:val="ab"/>
            <w:noProof/>
          </w:rPr>
          <w:t xml:space="preserve">4.3 ObjectInputStream.readObject() </w:t>
        </w:r>
        <w:r w:rsidRPr="004F2D2D">
          <w:rPr>
            <w:rStyle w:val="ab"/>
            <w:noProof/>
          </w:rPr>
          <w:t>阻塞式读取带来的易错</w:t>
        </w:r>
        <w:r w:rsidRPr="004F2D2D">
          <w:rPr>
            <w:rStyle w:val="ab"/>
            <w:noProof/>
          </w:rPr>
          <w:t>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6D05E2" w14:textId="3B72F0D6" w:rsidR="00FD4419" w:rsidRDefault="00FD4419">
      <w:pPr>
        <w:pStyle w:val="TOC1"/>
        <w:tabs>
          <w:tab w:val="right" w:leader="dot" w:pos="889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204" w:history="1">
        <w:r w:rsidRPr="004F2D2D">
          <w:rPr>
            <w:rStyle w:val="ab"/>
            <w:noProof/>
          </w:rPr>
          <w:t xml:space="preserve">5 </w:t>
        </w:r>
        <w:r w:rsidRPr="004F2D2D">
          <w:rPr>
            <w:rStyle w:val="ab"/>
            <w:noProof/>
          </w:rPr>
          <w:t>效果展示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877EAD" w14:textId="484D8D2F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205" w:history="1">
        <w:r w:rsidRPr="004F2D2D">
          <w:rPr>
            <w:rStyle w:val="ab"/>
            <w:noProof/>
          </w:rPr>
          <w:t xml:space="preserve">5.1 </w:t>
        </w:r>
        <w:r w:rsidRPr="004F2D2D">
          <w:rPr>
            <w:rStyle w:val="ab"/>
            <w:noProof/>
          </w:rPr>
          <w:t>基本功能展示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1388F1" w14:textId="328DF331" w:rsidR="00FD4419" w:rsidRDefault="00FD4419">
      <w:pPr>
        <w:pStyle w:val="TOC2"/>
        <w:tabs>
          <w:tab w:val="right" w:leader="dot" w:pos="8890"/>
        </w:tabs>
        <w:ind w:left="445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206" w:history="1">
        <w:r w:rsidRPr="004F2D2D">
          <w:rPr>
            <w:rStyle w:val="ab"/>
            <w:noProof/>
          </w:rPr>
          <w:t xml:space="preserve">5.2 </w:t>
        </w:r>
        <w:r w:rsidRPr="004F2D2D">
          <w:rPr>
            <w:rStyle w:val="ab"/>
            <w:noProof/>
          </w:rPr>
          <w:t>音视频展示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795413" w14:textId="64B9CA8E" w:rsidR="00FD4419" w:rsidRDefault="00FD4419">
      <w:pPr>
        <w:pStyle w:val="TOC1"/>
        <w:tabs>
          <w:tab w:val="right" w:leader="dot" w:pos="889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207" w:history="1">
        <w:r w:rsidRPr="004F2D2D">
          <w:rPr>
            <w:rStyle w:val="ab"/>
            <w:noProof/>
          </w:rPr>
          <w:t xml:space="preserve">6 </w:t>
        </w:r>
        <w:r w:rsidRPr="004F2D2D">
          <w:rPr>
            <w:rStyle w:val="ab"/>
            <w:noProof/>
          </w:rPr>
          <w:t>总结与感悟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9B4488" w14:textId="3C2BDE05" w:rsidR="00FD4419" w:rsidRDefault="00FD4419">
      <w:pPr>
        <w:pStyle w:val="TOC1"/>
        <w:tabs>
          <w:tab w:val="right" w:leader="dot" w:pos="889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66736208" w:history="1">
        <w:r w:rsidRPr="004F2D2D">
          <w:rPr>
            <w:rStyle w:val="ab"/>
            <w:noProof/>
          </w:rPr>
          <w:t xml:space="preserve">7 </w:t>
        </w:r>
        <w:r w:rsidRPr="004F2D2D">
          <w:rPr>
            <w:rStyle w:val="ab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_Toc166736208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1A47E8" w14:textId="30A0D0FA" w:rsidR="00BE0602" w:rsidRPr="00EA1C17" w:rsidRDefault="00144843" w:rsidP="00BE0602">
      <w:pPr>
        <w:spacing w:line="440" w:lineRule="exact"/>
        <w:jc w:val="center"/>
        <w:rPr>
          <w:b/>
          <w:sz w:val="24"/>
        </w:rPr>
      </w:pPr>
      <w:r w:rsidRPr="00EA1C17">
        <w:rPr>
          <w:b/>
          <w:sz w:val="24"/>
        </w:rPr>
        <w:fldChar w:fldCharType="end"/>
      </w:r>
    </w:p>
    <w:p w14:paraId="60457CFA" w14:textId="77777777" w:rsidR="00BE0602" w:rsidRPr="00EA1C17" w:rsidRDefault="00BE0602">
      <w:pPr>
        <w:widowControl/>
        <w:jc w:val="left"/>
        <w:rPr>
          <w:b/>
          <w:sz w:val="24"/>
        </w:rPr>
      </w:pPr>
      <w:r w:rsidRPr="00EA1C17">
        <w:rPr>
          <w:b/>
          <w:sz w:val="24"/>
        </w:rPr>
        <w:br w:type="page"/>
      </w:r>
    </w:p>
    <w:p w14:paraId="64D859A9" w14:textId="77777777" w:rsidR="00144843" w:rsidRPr="00EA1C17" w:rsidRDefault="00144843" w:rsidP="00BE0602">
      <w:pPr>
        <w:spacing w:line="440" w:lineRule="exact"/>
        <w:jc w:val="center"/>
        <w:rPr>
          <w:b/>
          <w:sz w:val="24"/>
        </w:rPr>
        <w:sectPr w:rsidR="00144843" w:rsidRPr="00EA1C17" w:rsidSect="000207B8">
          <w:headerReference w:type="default" r:id="rId9"/>
          <w:footerReference w:type="default" r:id="rId10"/>
          <w:pgSz w:w="11906" w:h="16838" w:code="9"/>
          <w:pgMar w:top="1418" w:right="1418" w:bottom="1418" w:left="1588" w:header="851" w:footer="397" w:gutter="0"/>
          <w:pgNumType w:fmt="upperRoman" w:start="1"/>
          <w:cols w:space="425"/>
          <w:docGrid w:type="linesAndChars" w:linePitch="350" w:charSpace="2560"/>
        </w:sectPr>
      </w:pPr>
    </w:p>
    <w:p w14:paraId="5AF4963D" w14:textId="43182C06" w:rsidR="00585125" w:rsidRPr="00EA1C17" w:rsidRDefault="00F17395" w:rsidP="00F17395">
      <w:pPr>
        <w:pStyle w:val="1"/>
        <w:numPr>
          <w:ilvl w:val="0"/>
          <w:numId w:val="0"/>
        </w:numPr>
        <w:rPr>
          <w:rFonts w:ascii="Times New Roman"/>
        </w:rPr>
      </w:pPr>
      <w:bookmarkStart w:id="1" w:name="_Toc166736175"/>
      <w:r w:rsidRPr="00EA1C17">
        <w:rPr>
          <w:rFonts w:ascii="Times New Roman" w:hint="eastAsia"/>
        </w:rPr>
        <w:lastRenderedPageBreak/>
        <w:t>引言</w:t>
      </w:r>
      <w:bookmarkEnd w:id="1"/>
    </w:p>
    <w:p w14:paraId="2540B835" w14:textId="566AD85E" w:rsidR="00932385" w:rsidRPr="00EA1C17" w:rsidRDefault="00932385" w:rsidP="00932385">
      <w:pPr>
        <w:pStyle w:val="ac"/>
      </w:pPr>
      <w:r w:rsidRPr="00EA1C17">
        <w:rPr>
          <w:color w:val="0D0D0D"/>
          <w:shd w:val="clear" w:color="auto" w:fill="FFFFFF"/>
        </w:rPr>
        <w:t>网络通信是现代社会中不可或缺的一部分，从即时消息传递到音视频通话，网络通信技术的进步极大地丰富了人们的交流方式。然而，现有的许多解决方案在灵活性、实时性以及跨网络通信方面存在不足。本文旨在设计并实现一个基于</w:t>
      </w:r>
      <w:r w:rsidRPr="00EA1C17">
        <w:rPr>
          <w:color w:val="0D0D0D"/>
          <w:shd w:val="clear" w:color="auto" w:fill="FFFFFF"/>
        </w:rPr>
        <w:t>Socket</w:t>
      </w:r>
      <w:r w:rsidRPr="00EA1C17">
        <w:rPr>
          <w:color w:val="0D0D0D"/>
          <w:shd w:val="clear" w:color="auto" w:fill="FFFFFF"/>
        </w:rPr>
        <w:t>编程的多功能网络聊天室，特别是支持音视频通话的功能，并探讨其在不同网络环境中的应用。</w:t>
      </w:r>
    </w:p>
    <w:p w14:paraId="1E298ACB" w14:textId="18324C5B" w:rsidR="00D04966" w:rsidRPr="00EA1C17" w:rsidRDefault="00932385" w:rsidP="00932385">
      <w:pPr>
        <w:pStyle w:val="1"/>
        <w:rPr>
          <w:rFonts w:ascii="Times New Roman"/>
        </w:rPr>
      </w:pPr>
      <w:bookmarkStart w:id="2" w:name="_Toc166736176"/>
      <w:r w:rsidRPr="00EA1C17">
        <w:rPr>
          <w:rFonts w:ascii="Times New Roman"/>
        </w:rPr>
        <w:t>设计思路</w:t>
      </w:r>
      <w:bookmarkEnd w:id="2"/>
    </w:p>
    <w:p w14:paraId="175A2C4B" w14:textId="574B36A8" w:rsidR="00FB20F1" w:rsidRPr="00EA1C17" w:rsidRDefault="00932385" w:rsidP="00932385">
      <w:pPr>
        <w:pStyle w:val="ac"/>
      </w:pPr>
      <w:r w:rsidRPr="00EA1C17">
        <w:rPr>
          <w:color w:val="0D0D0D"/>
          <w:shd w:val="clear" w:color="auto" w:fill="FFFFFF"/>
        </w:rPr>
        <w:t>在最初的尝试阶段，我们使用</w:t>
      </w:r>
      <w:r w:rsidRPr="00EA1C17">
        <w:rPr>
          <w:color w:val="0D0D0D"/>
          <w:shd w:val="clear" w:color="auto" w:fill="FFFFFF"/>
        </w:rPr>
        <w:t>TCP</w:t>
      </w:r>
      <w:r w:rsidRPr="00EA1C17">
        <w:rPr>
          <w:color w:val="0D0D0D"/>
          <w:shd w:val="clear" w:color="auto" w:fill="FFFFFF"/>
        </w:rPr>
        <w:t>实现了在局域网下的文本对话功能。具体而言，当对话双方之一知晓对方的</w:t>
      </w:r>
      <w:r w:rsidRPr="00EA1C17">
        <w:rPr>
          <w:color w:val="0D0D0D"/>
          <w:shd w:val="clear" w:color="auto" w:fill="FFFFFF"/>
        </w:rPr>
        <w:t>IP</w:t>
      </w:r>
      <w:r w:rsidRPr="00EA1C17">
        <w:rPr>
          <w:color w:val="0D0D0D"/>
          <w:shd w:val="clear" w:color="auto" w:fill="FFFFFF"/>
        </w:rPr>
        <w:t>和</w:t>
      </w:r>
      <w:r w:rsidRPr="00EA1C17">
        <w:rPr>
          <w:color w:val="0D0D0D"/>
          <w:shd w:val="clear" w:color="auto" w:fill="FFFFFF"/>
        </w:rPr>
        <w:t>port</w:t>
      </w:r>
      <w:r w:rsidRPr="00EA1C17">
        <w:rPr>
          <w:color w:val="0D0D0D"/>
          <w:shd w:val="clear" w:color="auto" w:fill="FFFFFF"/>
        </w:rPr>
        <w:t>时，可以通过</w:t>
      </w:r>
      <w:r w:rsidRPr="00EA1C17">
        <w:rPr>
          <w:color w:val="0D0D0D"/>
          <w:shd w:val="clear" w:color="auto" w:fill="FFFFFF"/>
        </w:rPr>
        <w:t>TCP</w:t>
      </w:r>
      <w:r w:rsidRPr="00EA1C17">
        <w:rPr>
          <w:color w:val="0D0D0D"/>
          <w:shd w:val="clear" w:color="auto" w:fill="FFFFFF"/>
        </w:rPr>
        <w:t>进行文本通信。这一阶段验证了</w:t>
      </w:r>
      <w:r w:rsidR="0093195A">
        <w:rPr>
          <w:rFonts w:hint="eastAsia"/>
          <w:color w:val="0D0D0D"/>
          <w:shd w:val="clear" w:color="auto" w:fill="FFFFFF"/>
        </w:rPr>
        <w:t>课堂所学知识，实现了</w:t>
      </w:r>
      <w:r w:rsidRPr="00EA1C17">
        <w:rPr>
          <w:color w:val="0D0D0D"/>
          <w:shd w:val="clear" w:color="auto" w:fill="FFFFFF"/>
        </w:rPr>
        <w:t>基本的网络通信功能</w:t>
      </w:r>
      <w:r w:rsidR="0093195A">
        <w:rPr>
          <w:rFonts w:hint="eastAsia"/>
          <w:color w:val="0D0D0D"/>
          <w:shd w:val="clear" w:color="auto" w:fill="FFFFFF"/>
        </w:rPr>
        <w:t>。</w:t>
      </w:r>
      <w:r w:rsidR="0093195A" w:rsidRPr="00EA1C17">
        <w:t xml:space="preserve"> </w:t>
      </w:r>
    </w:p>
    <w:p w14:paraId="2E128CB6" w14:textId="7369B756" w:rsidR="00932385" w:rsidRPr="00EA1C17" w:rsidRDefault="00932385" w:rsidP="00932385">
      <w:pPr>
        <w:pStyle w:val="2"/>
        <w:rPr>
          <w:rFonts w:ascii="Times New Roman" w:hAnsi="Times New Roman"/>
        </w:rPr>
      </w:pPr>
      <w:bookmarkStart w:id="3" w:name="_Toc166736177"/>
      <w:r w:rsidRPr="00EA1C17">
        <w:rPr>
          <w:rFonts w:ascii="Times New Roman" w:hAnsi="Times New Roman"/>
        </w:rPr>
        <w:t>尝试视频通话阶段</w:t>
      </w:r>
      <w:bookmarkEnd w:id="3"/>
    </w:p>
    <w:p w14:paraId="18ACEC60" w14:textId="7F5FEC3F" w:rsidR="00932385" w:rsidRPr="00EA1C17" w:rsidRDefault="00932385" w:rsidP="00932385">
      <w:pPr>
        <w:pStyle w:val="3"/>
        <w:rPr>
          <w:rFonts w:ascii="Times New Roman"/>
        </w:rPr>
      </w:pPr>
      <w:bookmarkStart w:id="4" w:name="_Toc166736178"/>
      <w:r w:rsidRPr="00EA1C17">
        <w:rPr>
          <w:rFonts w:ascii="Times New Roman"/>
        </w:rPr>
        <w:t>TCP</w:t>
      </w:r>
      <w:r w:rsidRPr="00EA1C17">
        <w:rPr>
          <w:rFonts w:ascii="Times New Roman"/>
        </w:rPr>
        <w:t>实现视频通话的尝试</w:t>
      </w:r>
      <w:bookmarkEnd w:id="4"/>
    </w:p>
    <w:p w14:paraId="173F37FB" w14:textId="0C77AF51" w:rsidR="00932385" w:rsidRPr="00EA1C17" w:rsidRDefault="00932385" w:rsidP="00932385">
      <w:pPr>
        <w:pStyle w:val="ac"/>
        <w:rPr>
          <w:rFonts w:hint="eastAsia"/>
        </w:rPr>
      </w:pPr>
      <w:r w:rsidRPr="00EA1C17">
        <w:t>我们首先尝试用</w:t>
      </w:r>
      <w:r w:rsidRPr="00EA1C17">
        <w:t>TCP</w:t>
      </w:r>
      <w:r w:rsidRPr="00EA1C17">
        <w:t>实现视频通话，具体方法是通过</w:t>
      </w:r>
      <w:r w:rsidRPr="00EA1C17">
        <w:t>webcam</w:t>
      </w:r>
      <w:r w:rsidR="0093195A">
        <w:rPr>
          <w:rFonts w:hint="eastAsia"/>
        </w:rPr>
        <w:t>（</w:t>
      </w:r>
      <w:proofErr w:type="spellStart"/>
      <w:r w:rsidR="0093195A" w:rsidRPr="0093195A">
        <w:t>com.github.sarxos.webcam</w:t>
      </w:r>
      <w:proofErr w:type="spellEnd"/>
      <w:r w:rsidR="0093195A" w:rsidRPr="0093195A">
        <w:t>.</w:t>
      </w:r>
      <w:r w:rsidR="0093195A">
        <w:rPr>
          <w:rFonts w:hint="eastAsia"/>
        </w:rPr>
        <w:t>*</w:t>
      </w:r>
      <w:r w:rsidR="0093195A">
        <w:rPr>
          <w:rFonts w:hint="eastAsia"/>
        </w:rPr>
        <w:t>）</w:t>
      </w:r>
      <w:r w:rsidRPr="00EA1C17">
        <w:t>不断拍照，并将每一张照片作为一个</w:t>
      </w:r>
      <w:r w:rsidRPr="00EA1C17">
        <w:t>TCP</w:t>
      </w:r>
      <w:r w:rsidRPr="00EA1C17">
        <w:t>分组发送。</w:t>
      </w:r>
      <w:r w:rsidR="0093195A">
        <w:rPr>
          <w:rFonts w:hint="eastAsia"/>
        </w:rPr>
        <w:t>但实践证明</w:t>
      </w:r>
      <w:r w:rsidR="0093195A">
        <w:rPr>
          <w:rFonts w:hint="eastAsia"/>
        </w:rPr>
        <w:t>TCP</w:t>
      </w:r>
      <w:r w:rsidR="0093195A">
        <w:rPr>
          <w:rFonts w:hint="eastAsia"/>
        </w:rPr>
        <w:t>并不适合视频通信，延迟和卡顿太大。</w:t>
      </w:r>
    </w:p>
    <w:p w14:paraId="6F536535" w14:textId="5C83F90F" w:rsidR="00932385" w:rsidRPr="00EA1C17" w:rsidRDefault="00932385" w:rsidP="00932385">
      <w:pPr>
        <w:pStyle w:val="3"/>
        <w:rPr>
          <w:rFonts w:ascii="Times New Roman"/>
        </w:rPr>
      </w:pPr>
      <w:bookmarkStart w:id="5" w:name="_Toc166736179"/>
      <w:r w:rsidRPr="00EA1C17">
        <w:rPr>
          <w:rFonts w:ascii="Times New Roman"/>
        </w:rPr>
        <w:t>UDP</w:t>
      </w:r>
      <w:r w:rsidRPr="00EA1C17">
        <w:rPr>
          <w:rFonts w:ascii="Times New Roman"/>
        </w:rPr>
        <w:t>实现视频通话的尝试</w:t>
      </w:r>
      <w:bookmarkEnd w:id="5"/>
    </w:p>
    <w:p w14:paraId="60F8C65B" w14:textId="668D603C" w:rsidR="00932385" w:rsidRPr="00EA1C17" w:rsidRDefault="00932385" w:rsidP="00932385">
      <w:pPr>
        <w:pStyle w:val="ac"/>
      </w:pPr>
      <w:r w:rsidRPr="00EA1C17">
        <w:t>我们改用</w:t>
      </w:r>
      <w:r w:rsidRPr="00EA1C17">
        <w:t>UDP</w:t>
      </w:r>
      <w:r w:rsidRPr="00EA1C17">
        <w:t>协议进行尝试。具体步骤如下：</w:t>
      </w:r>
    </w:p>
    <w:p w14:paraId="42DE72FD" w14:textId="43ED314F" w:rsidR="00932385" w:rsidRPr="00EA1C17" w:rsidRDefault="00932385" w:rsidP="00932385">
      <w:pPr>
        <w:pStyle w:val="ac"/>
        <w:numPr>
          <w:ilvl w:val="0"/>
          <w:numId w:val="27"/>
        </w:numPr>
      </w:pPr>
      <w:r w:rsidRPr="00EA1C17">
        <w:t>双方都开启</w:t>
      </w:r>
      <w:proofErr w:type="spellStart"/>
      <w:r w:rsidRPr="00EA1C17">
        <w:t>serversocket</w:t>
      </w:r>
      <w:proofErr w:type="spellEnd"/>
      <w:r w:rsidRPr="00EA1C17">
        <w:t>等待</w:t>
      </w:r>
      <w:r w:rsidRPr="00EA1C17">
        <w:t>accept</w:t>
      </w:r>
      <w:r w:rsidRPr="00EA1C17">
        <w:t>，其中一方知晓对方的</w:t>
      </w:r>
      <w:r w:rsidRPr="00EA1C17">
        <w:t>IP</w:t>
      </w:r>
      <w:r w:rsidRPr="00EA1C17">
        <w:t>和</w:t>
      </w:r>
      <w:r w:rsidRPr="00EA1C17">
        <w:t>port</w:t>
      </w:r>
      <w:r w:rsidRPr="00EA1C17">
        <w:t>，进行</w:t>
      </w:r>
      <w:r w:rsidRPr="00EA1C17">
        <w:t>search</w:t>
      </w:r>
      <w:r w:rsidRPr="00EA1C17">
        <w:t>操作。连接成功后，发起方的</w:t>
      </w:r>
      <w:proofErr w:type="spellStart"/>
      <w:r w:rsidRPr="00EA1C17">
        <w:t>serversocket</w:t>
      </w:r>
      <w:proofErr w:type="spellEnd"/>
      <w:r w:rsidRPr="00EA1C17">
        <w:t>关闭，双方使用已建立的</w:t>
      </w:r>
      <w:r w:rsidRPr="00EA1C17">
        <w:t>TCP</w:t>
      </w:r>
      <w:r w:rsidRPr="00EA1C17">
        <w:t>连接进行文本通信。</w:t>
      </w:r>
    </w:p>
    <w:p w14:paraId="6AEE3D42" w14:textId="10D581EB" w:rsidR="00932385" w:rsidRPr="00EA1C17" w:rsidRDefault="00932385" w:rsidP="00932385">
      <w:pPr>
        <w:pStyle w:val="ac"/>
        <w:numPr>
          <w:ilvl w:val="0"/>
          <w:numId w:val="27"/>
        </w:numPr>
      </w:pPr>
      <w:r w:rsidRPr="00EA1C17">
        <w:t>文本通信中，若任意一方发送</w:t>
      </w:r>
      <w:r w:rsidRPr="00EA1C17">
        <w:t>“/video”</w:t>
      </w:r>
      <w:r w:rsidRPr="00EA1C17">
        <w:t>指令，则双方各自打开与当前</w:t>
      </w:r>
      <w:r w:rsidRPr="00EA1C17">
        <w:t>TCP</w:t>
      </w:r>
      <w:r w:rsidRPr="00EA1C17">
        <w:t>端口号相同的</w:t>
      </w:r>
      <w:r w:rsidRPr="00EA1C17">
        <w:t>UDP</w:t>
      </w:r>
      <w:r w:rsidRPr="00EA1C17">
        <w:t>接收端，开启视频通信。</w:t>
      </w:r>
    </w:p>
    <w:p w14:paraId="50B0F5A7" w14:textId="57000D44" w:rsidR="00932385" w:rsidRPr="00EA1C17" w:rsidRDefault="00932385" w:rsidP="00932385">
      <w:pPr>
        <w:pStyle w:val="ac"/>
        <w:numPr>
          <w:ilvl w:val="0"/>
          <w:numId w:val="27"/>
        </w:numPr>
      </w:pPr>
      <w:r w:rsidRPr="00EA1C17">
        <w:t>双方打开</w:t>
      </w:r>
      <w:r w:rsidRPr="00EA1C17">
        <w:t>webcam</w:t>
      </w:r>
      <w:r w:rsidRPr="00EA1C17">
        <w:t>不断拍照，每张照片作为一个</w:t>
      </w:r>
      <w:r w:rsidRPr="00EA1C17">
        <w:t>UDP</w:t>
      </w:r>
      <w:r w:rsidRPr="00EA1C17">
        <w:t>分组发送到对方的</w:t>
      </w:r>
      <w:r w:rsidRPr="00EA1C17">
        <w:t>UDP</w:t>
      </w:r>
      <w:r w:rsidRPr="00EA1C17">
        <w:t>接收端。</w:t>
      </w:r>
    </w:p>
    <w:p w14:paraId="2FCCD811" w14:textId="4D515ED6" w:rsidR="00932385" w:rsidRPr="00EA1C17" w:rsidRDefault="00932385" w:rsidP="00932385">
      <w:pPr>
        <w:pStyle w:val="ac"/>
        <w:numPr>
          <w:ilvl w:val="0"/>
          <w:numId w:val="27"/>
        </w:numPr>
      </w:pPr>
      <w:r w:rsidRPr="00EA1C17">
        <w:t>在视频通信过程中，文本通信仍可继续，双方可发送预设命令终止视频或文本通话。</w:t>
      </w:r>
    </w:p>
    <w:p w14:paraId="238477B9" w14:textId="4BC42F1A" w:rsidR="00932385" w:rsidRPr="00EA1C17" w:rsidRDefault="00932385" w:rsidP="00932385">
      <w:pPr>
        <w:pStyle w:val="ac"/>
      </w:pPr>
      <w:r w:rsidRPr="00EA1C17">
        <w:t>为了实现音视频同步通信，我们在</w:t>
      </w:r>
      <w:r w:rsidRPr="00EA1C17">
        <w:t>webcam</w:t>
      </w:r>
      <w:r w:rsidRPr="00EA1C17">
        <w:t>拍照的同时，再开一个线程接收麦克风信号，将每段麦克风数据包装成</w:t>
      </w:r>
      <w:r w:rsidRPr="00EA1C17">
        <w:t>UDP</w:t>
      </w:r>
      <w:r w:rsidRPr="00EA1C17">
        <w:t>分组发送，并在每个分组开头加一个标识，用数字表示当前分组是</w:t>
      </w:r>
      <w:r w:rsidRPr="00EA1C17">
        <w:t>audio</w:t>
      </w:r>
      <w:r w:rsidRPr="00EA1C17">
        <w:t>还是</w:t>
      </w:r>
      <w:r w:rsidRPr="00EA1C17">
        <w:t>video</w:t>
      </w:r>
      <w:r w:rsidRPr="00EA1C17">
        <w:t>。</w:t>
      </w:r>
      <w:r w:rsidRPr="00EA1C17">
        <w:t>UDP</w:t>
      </w:r>
      <w:r w:rsidRPr="00EA1C17">
        <w:t>接收端在接收到分组</w:t>
      </w:r>
      <w:r w:rsidRPr="00EA1C17">
        <w:lastRenderedPageBreak/>
        <w:t>时，先检查标识，再分别处理。</w:t>
      </w:r>
    </w:p>
    <w:p w14:paraId="56726E14" w14:textId="5B025A55" w:rsidR="00932385" w:rsidRDefault="005562C0" w:rsidP="00932385">
      <w:pPr>
        <w:pStyle w:val="ac"/>
      </w:pPr>
      <w:r w:rsidRPr="005562C0">
        <w:drawing>
          <wp:anchor distT="0" distB="0" distL="114300" distR="114300" simplePos="0" relativeHeight="251658240" behindDoc="0" locked="0" layoutInCell="1" allowOverlap="1" wp14:anchorId="1096BBDE" wp14:editId="3636DAB8">
            <wp:simplePos x="0" y="0"/>
            <wp:positionH relativeFrom="margin">
              <wp:align>right</wp:align>
            </wp:positionH>
            <wp:positionV relativeFrom="paragraph">
              <wp:posOffset>1004570</wp:posOffset>
            </wp:positionV>
            <wp:extent cx="5651500" cy="3815080"/>
            <wp:effectExtent l="0" t="0" r="6350" b="0"/>
            <wp:wrapSquare wrapText="bothSides"/>
            <wp:docPr id="900218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877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385" w:rsidRPr="00EA1C17">
        <w:t>至此，支持</w:t>
      </w:r>
      <w:r w:rsidR="00932385" w:rsidRPr="00EA1C17">
        <w:t>text</w:t>
      </w:r>
      <w:r w:rsidR="00932385" w:rsidRPr="00EA1C17">
        <w:t>、</w:t>
      </w:r>
      <w:proofErr w:type="spellStart"/>
      <w:r w:rsidR="00932385" w:rsidRPr="00EA1C17">
        <w:t>video+audio</w:t>
      </w:r>
      <w:proofErr w:type="spellEnd"/>
      <w:r w:rsidR="00932385" w:rsidRPr="00EA1C17">
        <w:t>的局域网</w:t>
      </w:r>
      <w:r w:rsidR="00932385" w:rsidRPr="00EA1C17">
        <w:t>IP</w:t>
      </w:r>
      <w:r w:rsidR="00932385" w:rsidRPr="00EA1C17">
        <w:t>电话基本完成。然而，此时系统的局限性在于，两个用户之间需要满足在同一局域网下，并且至少一方需要知道对方的</w:t>
      </w:r>
      <w:r w:rsidR="00932385" w:rsidRPr="00EA1C17">
        <w:t>IP</w:t>
      </w:r>
      <w:r w:rsidR="00932385" w:rsidRPr="00EA1C17">
        <w:t>地址和</w:t>
      </w:r>
      <w:r w:rsidR="00932385" w:rsidRPr="00EA1C17">
        <w:t>port</w:t>
      </w:r>
      <w:r w:rsidR="00932385" w:rsidRPr="00EA1C17">
        <w:t>。</w:t>
      </w:r>
    </w:p>
    <w:p w14:paraId="53F3603D" w14:textId="65F09EA0" w:rsidR="005562C0" w:rsidRDefault="005562C0" w:rsidP="00932385">
      <w:pPr>
        <w:pStyle w:val="ac"/>
      </w:pPr>
    </w:p>
    <w:p w14:paraId="2D3FBDE4" w14:textId="3B927739" w:rsidR="005562C0" w:rsidRPr="00EA1C17" w:rsidRDefault="005562C0" w:rsidP="00932385">
      <w:pPr>
        <w:pStyle w:val="ac"/>
        <w:rPr>
          <w:rFonts w:hint="eastAsia"/>
        </w:rPr>
      </w:pPr>
    </w:p>
    <w:p w14:paraId="3702F163" w14:textId="2E013B56" w:rsidR="00932385" w:rsidRPr="00EA1C17" w:rsidRDefault="00932385" w:rsidP="00932385">
      <w:pPr>
        <w:pStyle w:val="2"/>
        <w:rPr>
          <w:rFonts w:ascii="Times New Roman" w:hAnsi="Times New Roman"/>
        </w:rPr>
      </w:pPr>
      <w:bookmarkStart w:id="6" w:name="_Toc166736180"/>
      <w:r w:rsidRPr="00EA1C17">
        <w:rPr>
          <w:rFonts w:ascii="Times New Roman" w:hAnsi="Times New Roman"/>
        </w:rPr>
        <w:t>不局限于同一局域网下的</w:t>
      </w:r>
      <w:r w:rsidRPr="00EA1C17">
        <w:rPr>
          <w:rFonts w:ascii="Times New Roman" w:hAnsi="Times New Roman"/>
        </w:rPr>
        <w:t>IP</w:t>
      </w:r>
      <w:r w:rsidRPr="00EA1C17">
        <w:rPr>
          <w:rFonts w:ascii="Times New Roman" w:hAnsi="Times New Roman"/>
        </w:rPr>
        <w:t>电话</w:t>
      </w:r>
      <w:bookmarkEnd w:id="6"/>
    </w:p>
    <w:p w14:paraId="3AF50D94" w14:textId="6E7A171E" w:rsidR="00932385" w:rsidRPr="00EA1C17" w:rsidRDefault="00932385" w:rsidP="00932385">
      <w:pPr>
        <w:pStyle w:val="3"/>
        <w:rPr>
          <w:rFonts w:ascii="Times New Roman"/>
        </w:rPr>
      </w:pPr>
      <w:bookmarkStart w:id="7" w:name="_Toc166736181"/>
      <w:r w:rsidRPr="00EA1C17">
        <w:rPr>
          <w:rFonts w:ascii="Times New Roman"/>
        </w:rPr>
        <w:t>P2P</w:t>
      </w:r>
      <w:r w:rsidRPr="00EA1C17">
        <w:rPr>
          <w:rFonts w:ascii="Times New Roman"/>
        </w:rPr>
        <w:t>通信的初步设想</w:t>
      </w:r>
      <w:bookmarkEnd w:id="7"/>
    </w:p>
    <w:p w14:paraId="166B5ECB" w14:textId="01965162" w:rsidR="00932385" w:rsidRPr="00EA1C17" w:rsidRDefault="00932385" w:rsidP="00BB3022">
      <w:pPr>
        <w:pStyle w:val="ac"/>
      </w:pPr>
      <w:r w:rsidRPr="00EA1C17">
        <w:rPr>
          <w:color w:val="0D0D0D"/>
          <w:shd w:val="clear" w:color="auto" w:fill="FFFFFF"/>
        </w:rPr>
        <w:t>为了突破局域网的限制，我们首先考虑了</w:t>
      </w:r>
      <w:r w:rsidRPr="00EA1C17">
        <w:rPr>
          <w:color w:val="0D0D0D"/>
          <w:shd w:val="clear" w:color="auto" w:fill="FFFFFF"/>
        </w:rPr>
        <w:t>P2P</w:t>
      </w:r>
      <w:r w:rsidRPr="00EA1C17">
        <w:rPr>
          <w:color w:val="0D0D0D"/>
          <w:shd w:val="clear" w:color="auto" w:fill="FFFFFF"/>
        </w:rPr>
        <w:t>通信的可能性。设想通过一个服务器获取对方的</w:t>
      </w:r>
      <w:r w:rsidRPr="00EA1C17">
        <w:rPr>
          <w:color w:val="0D0D0D"/>
          <w:shd w:val="clear" w:color="auto" w:fill="FFFFFF"/>
        </w:rPr>
        <w:t>IP</w:t>
      </w:r>
      <w:r w:rsidRPr="00EA1C17">
        <w:rPr>
          <w:color w:val="0D0D0D"/>
          <w:shd w:val="clear" w:color="auto" w:fill="FFFFFF"/>
        </w:rPr>
        <w:t>地址和端口号，随后双方直接通信。然而，经过</w:t>
      </w:r>
      <w:r w:rsidR="005562C0">
        <w:rPr>
          <w:rFonts w:hint="eastAsia"/>
          <w:color w:val="0D0D0D"/>
          <w:shd w:val="clear" w:color="auto" w:fill="FFFFFF"/>
        </w:rPr>
        <w:t>学习</w:t>
      </w:r>
      <w:r w:rsidRPr="00EA1C17">
        <w:rPr>
          <w:color w:val="0D0D0D"/>
          <w:shd w:val="clear" w:color="auto" w:fill="FFFFFF"/>
        </w:rPr>
        <w:t>我们了解到，要实现不经过服务器的通信，需要复杂的</w:t>
      </w:r>
      <w:r w:rsidRPr="00EA1C17">
        <w:rPr>
          <w:color w:val="0D0D0D"/>
          <w:shd w:val="clear" w:color="auto" w:fill="FFFFFF"/>
        </w:rPr>
        <w:t>NAT</w:t>
      </w:r>
      <w:r w:rsidRPr="00EA1C17">
        <w:rPr>
          <w:color w:val="0D0D0D"/>
          <w:shd w:val="clear" w:color="auto" w:fill="FFFFFF"/>
        </w:rPr>
        <w:t>穿透技术，这对于我们的实现来说较为复杂。</w:t>
      </w:r>
    </w:p>
    <w:p w14:paraId="7F8E38F1" w14:textId="4ECCC494" w:rsidR="00932385" w:rsidRPr="00EA1C17" w:rsidRDefault="00932385" w:rsidP="00932385">
      <w:pPr>
        <w:pStyle w:val="3"/>
        <w:rPr>
          <w:rFonts w:ascii="Times New Roman"/>
        </w:rPr>
      </w:pPr>
      <w:bookmarkStart w:id="8" w:name="_Toc166736182"/>
      <w:r w:rsidRPr="00EA1C17">
        <w:rPr>
          <w:rFonts w:ascii="Times New Roman"/>
        </w:rPr>
        <w:t>经服务器转发的</w:t>
      </w:r>
      <w:r w:rsidRPr="00EA1C17">
        <w:rPr>
          <w:rFonts w:ascii="Times New Roman"/>
        </w:rPr>
        <w:t>IP</w:t>
      </w:r>
      <w:r w:rsidRPr="00EA1C17">
        <w:rPr>
          <w:rFonts w:ascii="Times New Roman"/>
        </w:rPr>
        <w:t>电话设计与实现</w:t>
      </w:r>
      <w:bookmarkEnd w:id="8"/>
    </w:p>
    <w:p w14:paraId="34D858DC" w14:textId="4B0D204D" w:rsidR="00932385" w:rsidRPr="00EA1C17" w:rsidRDefault="00932385" w:rsidP="00932385">
      <w:pPr>
        <w:pStyle w:val="ac"/>
      </w:pPr>
      <w:r w:rsidRPr="00EA1C17">
        <w:t>我们决定采用服务器中继的方式来实现跨网络的</w:t>
      </w:r>
      <w:r w:rsidRPr="00EA1C17">
        <w:t>IP</w:t>
      </w:r>
      <w:r w:rsidRPr="00EA1C17">
        <w:t>电话通信。</w:t>
      </w:r>
    </w:p>
    <w:p w14:paraId="6AD5AF02" w14:textId="77777777" w:rsidR="00932385" w:rsidRPr="00EA1C17" w:rsidRDefault="00932385" w:rsidP="00932385">
      <w:pPr>
        <w:pStyle w:val="ac"/>
      </w:pPr>
      <w:r w:rsidRPr="00EA1C17">
        <w:t>UDP</w:t>
      </w:r>
      <w:r w:rsidRPr="00EA1C17">
        <w:t>通信设计</w:t>
      </w:r>
    </w:p>
    <w:p w14:paraId="22A7DDAF" w14:textId="07E6E5D3" w:rsidR="00932385" w:rsidRPr="00EA1C17" w:rsidRDefault="00932385" w:rsidP="00932385">
      <w:pPr>
        <w:pStyle w:val="ac"/>
        <w:numPr>
          <w:ilvl w:val="0"/>
          <w:numId w:val="28"/>
        </w:numPr>
      </w:pPr>
      <w:r w:rsidRPr="00EA1C17">
        <w:t>每对用户开启</w:t>
      </w:r>
      <w:r w:rsidRPr="00EA1C17">
        <w:t>text</w:t>
      </w:r>
      <w:r w:rsidRPr="00EA1C17">
        <w:t>通信之后，任一用户发送</w:t>
      </w:r>
      <w:r w:rsidRPr="00EA1C17">
        <w:t>/video</w:t>
      </w:r>
      <w:r w:rsidRPr="00EA1C17">
        <w:t>指令</w:t>
      </w:r>
      <w:r w:rsidR="00597411">
        <w:rPr>
          <w:rFonts w:hint="eastAsia"/>
        </w:rPr>
        <w:t>（一个特殊的</w:t>
      </w:r>
      <w:r w:rsidR="00597411">
        <w:rPr>
          <w:rFonts w:hint="eastAsia"/>
        </w:rPr>
        <w:t>TCP</w:t>
      </w:r>
      <w:r w:rsidR="00597411">
        <w:rPr>
          <w:rFonts w:hint="eastAsia"/>
        </w:rPr>
        <w:t>报文段）</w:t>
      </w:r>
      <w:r w:rsidRPr="00EA1C17">
        <w:t>，服务器开启一个专用于当前两个用户的</w:t>
      </w:r>
      <w:r w:rsidRPr="00EA1C17">
        <w:t>UDP socket</w:t>
      </w:r>
      <w:r w:rsidRPr="00EA1C17">
        <w:t>。</w:t>
      </w:r>
    </w:p>
    <w:p w14:paraId="1CF04317" w14:textId="543DE8BD" w:rsidR="00932385" w:rsidRPr="00EA1C17" w:rsidRDefault="00932385" w:rsidP="00932385">
      <w:pPr>
        <w:pStyle w:val="ac"/>
        <w:numPr>
          <w:ilvl w:val="0"/>
          <w:numId w:val="28"/>
        </w:numPr>
      </w:pPr>
      <w:r w:rsidRPr="00EA1C17">
        <w:lastRenderedPageBreak/>
        <w:t>服务器向两个用户发送一个</w:t>
      </w:r>
      <w:r w:rsidRPr="00EA1C17">
        <w:t>TCP</w:t>
      </w:r>
      <w:r w:rsidRPr="00EA1C17">
        <w:t>响应，告知</w:t>
      </w:r>
      <w:r w:rsidR="00597411">
        <w:rPr>
          <w:rFonts w:hint="eastAsia"/>
        </w:rPr>
        <w:t>服务器该</w:t>
      </w:r>
      <w:r w:rsidRPr="00EA1C17">
        <w:t>UDP</w:t>
      </w:r>
      <w:r w:rsidR="00597411">
        <w:rPr>
          <w:rFonts w:hint="eastAsia"/>
        </w:rPr>
        <w:t xml:space="preserve"> socket</w:t>
      </w:r>
      <w:r w:rsidRPr="00EA1C17">
        <w:t>的</w:t>
      </w:r>
      <w:r w:rsidRPr="00EA1C17">
        <w:t>port</w:t>
      </w:r>
      <w:r w:rsidRPr="00EA1C17">
        <w:t>，之后两个用户</w:t>
      </w:r>
      <w:r w:rsidR="00597411">
        <w:rPr>
          <w:rFonts w:hint="eastAsia"/>
        </w:rPr>
        <w:t>均向该</w:t>
      </w:r>
      <w:proofErr w:type="spellStart"/>
      <w:r w:rsidR="00597411">
        <w:rPr>
          <w:rFonts w:hint="eastAsia"/>
        </w:rPr>
        <w:t>DatagramSocket</w:t>
      </w:r>
      <w:proofErr w:type="spellEnd"/>
      <w:r w:rsidR="00597411">
        <w:rPr>
          <w:rFonts w:hint="eastAsia"/>
        </w:rPr>
        <w:t>发送</w:t>
      </w:r>
      <w:r w:rsidR="00597411">
        <w:rPr>
          <w:rFonts w:hint="eastAsia"/>
        </w:rPr>
        <w:t>UDP</w:t>
      </w:r>
      <w:r w:rsidR="00597411">
        <w:rPr>
          <w:rFonts w:hint="eastAsia"/>
        </w:rPr>
        <w:t>报文段，服务器进行转发</w:t>
      </w:r>
      <w:r w:rsidRPr="00EA1C17">
        <w:t>。</w:t>
      </w:r>
    </w:p>
    <w:p w14:paraId="0B347BA3" w14:textId="7777CB0B" w:rsidR="00597411" w:rsidRDefault="00932385" w:rsidP="00597411">
      <w:pPr>
        <w:pStyle w:val="ac"/>
      </w:pPr>
      <w:r w:rsidRPr="00EA1C17">
        <w:t>TCP</w:t>
      </w:r>
      <w:r w:rsidRPr="00EA1C17">
        <w:t>通信设计</w:t>
      </w:r>
    </w:p>
    <w:p w14:paraId="4C3DA6A0" w14:textId="57C8BC1E" w:rsidR="00597411" w:rsidRPr="00EA1C17" w:rsidRDefault="00597411" w:rsidP="00597411">
      <w:pPr>
        <w:pStyle w:val="ac"/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所有</w:t>
      </w:r>
      <w:r>
        <w:rPr>
          <w:rFonts w:hint="eastAsia"/>
        </w:rPr>
        <w:t>TCP</w:t>
      </w:r>
      <w:r>
        <w:rPr>
          <w:rFonts w:hint="eastAsia"/>
        </w:rPr>
        <w:t>通信采用</w:t>
      </w:r>
      <w:proofErr w:type="spellStart"/>
      <w:r w:rsidRPr="00597411">
        <w:t>ObjectOutputStream</w:t>
      </w:r>
      <w:proofErr w:type="spellEnd"/>
      <w:r>
        <w:rPr>
          <w:rFonts w:hint="eastAsia"/>
        </w:rPr>
        <w:t>与</w:t>
      </w:r>
      <w:proofErr w:type="spellStart"/>
      <w:r w:rsidRPr="00597411">
        <w:t>ObjectInputStream</w:t>
      </w:r>
      <w:proofErr w:type="spellEnd"/>
      <w:r>
        <w:rPr>
          <w:rFonts w:hint="eastAsia"/>
        </w:rPr>
        <w:t>。每一种功能的</w:t>
      </w:r>
      <w:r>
        <w:rPr>
          <w:rFonts w:hint="eastAsia"/>
        </w:rPr>
        <w:t>TCP</w:t>
      </w:r>
      <w:r>
        <w:rPr>
          <w:rFonts w:hint="eastAsia"/>
        </w:rPr>
        <w:t>报文对应一个我们定义的类。</w:t>
      </w:r>
    </w:p>
    <w:p w14:paraId="5D659A76" w14:textId="77777777" w:rsidR="00C82478" w:rsidRDefault="00932385" w:rsidP="00932385">
      <w:pPr>
        <w:pStyle w:val="ac"/>
        <w:numPr>
          <w:ilvl w:val="0"/>
          <w:numId w:val="29"/>
        </w:numPr>
      </w:pPr>
      <w:r w:rsidRPr="00EA1C17">
        <w:t>服务器维护一个全线程可见的</w:t>
      </w:r>
      <w:r w:rsidR="00597411">
        <w:rPr>
          <w:rFonts w:hint="eastAsia"/>
        </w:rPr>
        <w:t>H</w:t>
      </w:r>
      <w:r w:rsidRPr="00EA1C17">
        <w:t>ash</w:t>
      </w:r>
      <w:r w:rsidR="00597411">
        <w:rPr>
          <w:rFonts w:hint="eastAsia"/>
        </w:rPr>
        <w:t>M</w:t>
      </w:r>
      <w:r w:rsidRPr="00EA1C17">
        <w:t>ap</w:t>
      </w:r>
      <w:r w:rsidR="00597411">
        <w:rPr>
          <w:rFonts w:hint="eastAsia"/>
        </w:rPr>
        <w:t>&lt;</w:t>
      </w:r>
      <w:proofErr w:type="spellStart"/>
      <w:r w:rsidR="00597411">
        <w:rPr>
          <w:rFonts w:hint="eastAsia"/>
        </w:rPr>
        <w:t>Integer,SocketWorker</w:t>
      </w:r>
      <w:proofErr w:type="spellEnd"/>
      <w:r w:rsidR="00597411">
        <w:rPr>
          <w:rFonts w:hint="eastAsia"/>
        </w:rPr>
        <w:t>&gt;</w:t>
      </w:r>
      <w:r w:rsidR="00C82478">
        <w:rPr>
          <w:rFonts w:hint="eastAsia"/>
        </w:rPr>
        <w:t>。</w:t>
      </w:r>
    </w:p>
    <w:p w14:paraId="6EE58F0E" w14:textId="72E52FBF" w:rsidR="00932385" w:rsidRPr="00EA1C17" w:rsidRDefault="00597411" w:rsidP="00C82478">
      <w:pPr>
        <w:pStyle w:val="ac"/>
        <w:numPr>
          <w:ilvl w:val="1"/>
          <w:numId w:val="29"/>
        </w:num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SocketWorker</w:t>
      </w:r>
      <w:proofErr w:type="spellEnd"/>
      <w:r>
        <w:rPr>
          <w:rFonts w:hint="eastAsia"/>
        </w:rPr>
        <w:t>为我们定义的一个工具类，功能为存储一个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socket</w:t>
      </w:r>
      <w:r>
        <w:rPr>
          <w:rFonts w:hint="eastAsia"/>
        </w:rPr>
        <w:t>及它的</w:t>
      </w:r>
      <w:proofErr w:type="spellStart"/>
      <w:r w:rsidRPr="00597411">
        <w:t>ObjectOutputStream</w:t>
      </w:r>
      <w:proofErr w:type="spellEnd"/>
      <w:r>
        <w:rPr>
          <w:rFonts w:hint="eastAsia"/>
        </w:rPr>
        <w:t>与</w:t>
      </w:r>
      <w:proofErr w:type="spellStart"/>
      <w:r w:rsidRPr="00597411">
        <w:t>ObjectInputStream</w:t>
      </w:r>
      <w:proofErr w:type="spellEnd"/>
      <w:r>
        <w:rPr>
          <w:rFonts w:hint="eastAsia"/>
        </w:rPr>
        <w:t>。</w:t>
      </w:r>
      <w:proofErr w:type="spellStart"/>
      <w:r w:rsidR="00C82478">
        <w:rPr>
          <w:rFonts w:hint="eastAsia"/>
        </w:rPr>
        <w:t>SocketWorker</w:t>
      </w:r>
      <w:proofErr w:type="spellEnd"/>
      <w:r>
        <w:rPr>
          <w:rFonts w:hint="eastAsia"/>
        </w:rPr>
        <w:t>是出于避开</w:t>
      </w:r>
      <w:r>
        <w:rPr>
          <w:rFonts w:hint="eastAsia"/>
        </w:rPr>
        <w:t>bug</w:t>
      </w:r>
      <w:r>
        <w:rPr>
          <w:rFonts w:hint="eastAsia"/>
        </w:rPr>
        <w:t>及简化程序而建立。</w:t>
      </w:r>
    </w:p>
    <w:p w14:paraId="77ADF522" w14:textId="3FA1A543" w:rsidR="00932385" w:rsidRDefault="00932385" w:rsidP="00932385">
      <w:pPr>
        <w:pStyle w:val="ac"/>
        <w:numPr>
          <w:ilvl w:val="0"/>
          <w:numId w:val="29"/>
        </w:numPr>
      </w:pPr>
      <w:r w:rsidRPr="00EA1C17">
        <w:t>每个用户登录时，服务器生成一个</w:t>
      </w:r>
      <w:proofErr w:type="spellStart"/>
      <w:r w:rsidRPr="00EA1C17">
        <w:t>tcpsocket</w:t>
      </w:r>
      <w:proofErr w:type="spellEnd"/>
      <w:r w:rsidR="00C82478">
        <w:rPr>
          <w:rFonts w:hint="eastAsia"/>
        </w:rPr>
        <w:t>（</w:t>
      </w:r>
      <w:proofErr w:type="spellStart"/>
      <w:r w:rsidR="00C82478">
        <w:rPr>
          <w:rFonts w:hint="eastAsia"/>
        </w:rPr>
        <w:t>socketworker</w:t>
      </w:r>
      <w:proofErr w:type="spellEnd"/>
      <w:r w:rsidR="00C82478">
        <w:rPr>
          <w:rFonts w:hint="eastAsia"/>
        </w:rPr>
        <w:t>）</w:t>
      </w:r>
      <w:r w:rsidRPr="00EA1C17">
        <w:t>，将其与用户</w:t>
      </w:r>
      <w:r w:rsidRPr="00EA1C17">
        <w:t>ID</w:t>
      </w:r>
      <w:r w:rsidRPr="00EA1C17">
        <w:t>一起放入</w:t>
      </w:r>
      <w:proofErr w:type="spellStart"/>
      <w:r w:rsidRPr="00EA1C17">
        <w:t>hashmap</w:t>
      </w:r>
      <w:proofErr w:type="spellEnd"/>
      <w:r w:rsidR="00C82478">
        <w:rPr>
          <w:rFonts w:hint="eastAsia"/>
        </w:rPr>
        <w:t>，并生成一个专用线程来服务该用户。</w:t>
      </w:r>
    </w:p>
    <w:p w14:paraId="3D7FB3D6" w14:textId="472DD9AD" w:rsidR="00C82478" w:rsidRDefault="00C82478" w:rsidP="00932385">
      <w:pPr>
        <w:pStyle w:val="ac"/>
        <w:numPr>
          <w:ilvl w:val="0"/>
          <w:numId w:val="29"/>
        </w:numPr>
      </w:pPr>
      <w:r>
        <w:rPr>
          <w:rFonts w:hint="eastAsia"/>
        </w:rPr>
        <w:t>专用线程最外层的</w:t>
      </w:r>
      <w:r>
        <w:rPr>
          <w:rFonts w:hint="eastAsia"/>
        </w:rPr>
        <w:t>while</w:t>
      </w:r>
      <w:r>
        <w:rPr>
          <w:rFonts w:hint="eastAsia"/>
        </w:rPr>
        <w:t>对</w:t>
      </w:r>
      <w:proofErr w:type="spellStart"/>
      <w:r>
        <w:rPr>
          <w:rFonts w:hint="eastAsia"/>
        </w:rPr>
        <w:t>hashmap.containkey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)</w:t>
      </w:r>
      <w:r>
        <w:rPr>
          <w:rFonts w:hint="eastAsia"/>
        </w:rPr>
        <w:t>进行检测。当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中还存有该用户的</w:t>
      </w:r>
      <w:proofErr w:type="spellStart"/>
      <w:r>
        <w:rPr>
          <w:rFonts w:hint="eastAsia"/>
        </w:rPr>
        <w:t>tcpsocket</w:t>
      </w:r>
      <w:proofErr w:type="spellEnd"/>
      <w:r>
        <w:rPr>
          <w:rFonts w:hint="eastAsia"/>
        </w:rPr>
        <w:t>，说明该用户仍未与朋友进行联络。</w:t>
      </w:r>
    </w:p>
    <w:p w14:paraId="5B265402" w14:textId="1B923C5A" w:rsidR="00C82478" w:rsidRDefault="00C82478" w:rsidP="00932385">
      <w:pPr>
        <w:pStyle w:val="ac"/>
        <w:numPr>
          <w:ilvl w:val="0"/>
          <w:numId w:val="29"/>
        </w:numPr>
      </w:pPr>
      <w:r>
        <w:rPr>
          <w:rFonts w:hint="eastAsia"/>
        </w:rPr>
        <w:t>当该用户主动或被动地进行联络，主动方将双方的</w:t>
      </w:r>
      <w:r>
        <w:rPr>
          <w:rFonts w:hint="eastAsia"/>
        </w:rPr>
        <w:t>socket</w:t>
      </w:r>
      <w:r>
        <w:rPr>
          <w:rFonts w:hint="eastAsia"/>
        </w:rPr>
        <w:t>从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中抽出。这一举动会导致被联络方的专用线程结束。</w:t>
      </w:r>
    </w:p>
    <w:p w14:paraId="396ED7A7" w14:textId="1FC01307" w:rsidR="00C82478" w:rsidRPr="00EA1C17" w:rsidRDefault="00C82478" w:rsidP="00932385">
      <w:pPr>
        <w:pStyle w:val="ac"/>
        <w:numPr>
          <w:ilvl w:val="0"/>
          <w:numId w:val="29"/>
        </w:numPr>
      </w:pPr>
      <w:r>
        <w:rPr>
          <w:rFonts w:hint="eastAsia"/>
        </w:rPr>
        <w:t>至此，联络双方在服务器中共用一个线程。</w:t>
      </w:r>
    </w:p>
    <w:p w14:paraId="63318BAE" w14:textId="27A9C446" w:rsidR="00932385" w:rsidRPr="00EA1C17" w:rsidRDefault="00932385" w:rsidP="00932385">
      <w:pPr>
        <w:pStyle w:val="ac"/>
        <w:numPr>
          <w:ilvl w:val="0"/>
          <w:numId w:val="29"/>
        </w:numPr>
      </w:pPr>
      <w:r w:rsidRPr="00EA1C17">
        <w:t>当用户请求视频通话时，服务器告知</w:t>
      </w:r>
      <w:r w:rsidR="00C82478">
        <w:rPr>
          <w:rFonts w:hint="eastAsia"/>
        </w:rPr>
        <w:t>用户服务器的</w:t>
      </w:r>
      <w:r w:rsidRPr="00EA1C17">
        <w:t>UDP</w:t>
      </w:r>
      <w:r w:rsidR="00C82478">
        <w:rPr>
          <w:rFonts w:hint="eastAsia"/>
        </w:rPr>
        <w:t>接收</w:t>
      </w:r>
      <w:r w:rsidRPr="00EA1C17">
        <w:t>端口，客户端开始</w:t>
      </w:r>
      <w:r w:rsidRPr="00EA1C17">
        <w:t>UDP</w:t>
      </w:r>
      <w:r w:rsidRPr="00EA1C17">
        <w:t>通信。</w:t>
      </w:r>
    </w:p>
    <w:p w14:paraId="75726E09" w14:textId="26785C8D" w:rsidR="00F44CCF" w:rsidRPr="00EA1C17" w:rsidRDefault="00F44CCF" w:rsidP="00F44CCF">
      <w:pPr>
        <w:pStyle w:val="2"/>
        <w:rPr>
          <w:rFonts w:ascii="Times New Roman" w:hAnsi="Times New Roman"/>
        </w:rPr>
      </w:pPr>
      <w:bookmarkStart w:id="9" w:name="_Toc166736183"/>
      <w:r w:rsidRPr="00EA1C17">
        <w:rPr>
          <w:rFonts w:ascii="Times New Roman" w:hAnsi="Times New Roman"/>
        </w:rPr>
        <w:t>应用层通信协议设计</w:t>
      </w:r>
      <w:bookmarkEnd w:id="9"/>
    </w:p>
    <w:p w14:paraId="41F43300" w14:textId="58174171" w:rsidR="00F44CCF" w:rsidRPr="00EA1C17" w:rsidRDefault="00F44CCF" w:rsidP="00F44CCF">
      <w:pPr>
        <w:pStyle w:val="3"/>
        <w:rPr>
          <w:rFonts w:ascii="Times New Roman"/>
        </w:rPr>
      </w:pPr>
      <w:bookmarkStart w:id="10" w:name="_Toc166736184"/>
      <w:r w:rsidRPr="00EA1C17">
        <w:rPr>
          <w:rFonts w:ascii="Times New Roman"/>
        </w:rPr>
        <w:t>UDP</w:t>
      </w:r>
      <w:bookmarkEnd w:id="10"/>
    </w:p>
    <w:p w14:paraId="505557D9" w14:textId="77777777" w:rsidR="00F44CCF" w:rsidRPr="00EA1C17" w:rsidRDefault="00F44CCF" w:rsidP="00F44CCF">
      <w:pPr>
        <w:pStyle w:val="ac"/>
      </w:pPr>
      <w:r w:rsidRPr="00EA1C17">
        <w:t>包格式：</w:t>
      </w:r>
    </w:p>
    <w:p w14:paraId="7517F94B" w14:textId="77777777" w:rsidR="00F44CCF" w:rsidRPr="00EA1C17" w:rsidRDefault="00F44CCF" w:rsidP="00F44CCF">
      <w:pPr>
        <w:pStyle w:val="ac"/>
      </w:pPr>
      <w:r w:rsidRPr="00EA1C17">
        <w:t>1</w:t>
      </w:r>
      <w:r w:rsidRPr="00EA1C17">
        <w:t>个</w:t>
      </w:r>
      <w:r w:rsidRPr="00EA1C17">
        <w:t xml:space="preserve">int: </w:t>
      </w:r>
      <w:r w:rsidRPr="00EA1C17">
        <w:t>源用户</w:t>
      </w:r>
      <w:r w:rsidRPr="00EA1C17">
        <w:t>ID</w:t>
      </w:r>
    </w:p>
    <w:p w14:paraId="33C3ADCE" w14:textId="77777777" w:rsidR="00F44CCF" w:rsidRPr="00EA1C17" w:rsidRDefault="00F44CCF" w:rsidP="00F44CCF">
      <w:pPr>
        <w:pStyle w:val="ac"/>
      </w:pPr>
      <w:r w:rsidRPr="00EA1C17">
        <w:t>1</w:t>
      </w:r>
      <w:r w:rsidRPr="00EA1C17">
        <w:t>个</w:t>
      </w:r>
      <w:r w:rsidRPr="00EA1C17">
        <w:t xml:space="preserve">int: </w:t>
      </w:r>
      <w:r w:rsidRPr="00EA1C17">
        <w:t>真实数据长度</w:t>
      </w:r>
    </w:p>
    <w:p w14:paraId="74EF7F8A" w14:textId="77777777" w:rsidR="00F44CCF" w:rsidRPr="00EA1C17" w:rsidRDefault="00F44CCF" w:rsidP="00F44CCF">
      <w:pPr>
        <w:pStyle w:val="ac"/>
      </w:pPr>
      <w:r w:rsidRPr="00EA1C17">
        <w:t>1</w:t>
      </w:r>
      <w:r w:rsidRPr="00EA1C17">
        <w:t>个</w:t>
      </w:r>
      <w:r w:rsidRPr="00EA1C17">
        <w:t xml:space="preserve">int: </w:t>
      </w:r>
      <w:r w:rsidRPr="00EA1C17">
        <w:t>数据类型（</w:t>
      </w:r>
      <w:r w:rsidRPr="00EA1C17">
        <w:t>1</w:t>
      </w:r>
      <w:r w:rsidRPr="00EA1C17">
        <w:t>代表</w:t>
      </w:r>
      <w:r w:rsidRPr="00EA1C17">
        <w:t>video</w:t>
      </w:r>
      <w:r w:rsidRPr="00EA1C17">
        <w:t>，</w:t>
      </w:r>
      <w:r w:rsidRPr="00EA1C17">
        <w:t>2</w:t>
      </w:r>
      <w:r w:rsidRPr="00EA1C17">
        <w:t>代表</w:t>
      </w:r>
      <w:r w:rsidRPr="00EA1C17">
        <w:t>audio</w:t>
      </w:r>
      <w:r w:rsidRPr="00EA1C17">
        <w:t>）</w:t>
      </w:r>
    </w:p>
    <w:p w14:paraId="22FCCAD2" w14:textId="3933FC5B" w:rsidR="00F44CCF" w:rsidRPr="00EA1C17" w:rsidRDefault="00F44CCF" w:rsidP="00F44CCF">
      <w:pPr>
        <w:pStyle w:val="3"/>
        <w:rPr>
          <w:rFonts w:ascii="Times New Roman"/>
        </w:rPr>
      </w:pPr>
      <w:bookmarkStart w:id="11" w:name="_Toc166736185"/>
      <w:r w:rsidRPr="00EA1C17">
        <w:rPr>
          <w:rFonts w:ascii="Times New Roman"/>
        </w:rPr>
        <w:t>TCP</w:t>
      </w:r>
      <w:bookmarkEnd w:id="11"/>
    </w:p>
    <w:p w14:paraId="56FD8D2A" w14:textId="764B0A8E" w:rsidR="00F44CCF" w:rsidRPr="00EA1C17" w:rsidRDefault="00F44CCF" w:rsidP="00F44CCF">
      <w:pPr>
        <w:pStyle w:val="ac"/>
      </w:pPr>
      <w:r w:rsidRPr="00EA1C17">
        <w:t>消息类型及其对应的操作：</w:t>
      </w:r>
    </w:p>
    <w:p w14:paraId="3D43CD31" w14:textId="42149F27" w:rsidR="00F44CCF" w:rsidRDefault="00F44CCF" w:rsidP="00F44CCF">
      <w:pPr>
        <w:pStyle w:val="ac"/>
      </w:pPr>
      <w:proofErr w:type="spellStart"/>
      <w:r w:rsidRPr="00EA1C17">
        <w:t>TcpMessage</w:t>
      </w:r>
      <w:proofErr w:type="spellEnd"/>
      <w:r w:rsidRPr="00EA1C17">
        <w:t>：</w:t>
      </w:r>
      <w:r w:rsidRPr="00EA1C17">
        <w:t>int flag</w:t>
      </w:r>
    </w:p>
    <w:p w14:paraId="751DC77C" w14:textId="3650227F" w:rsidR="003D7963" w:rsidRDefault="003D7963" w:rsidP="00F44CCF">
      <w:pPr>
        <w:pStyle w:val="ac"/>
      </w:pPr>
      <w:proofErr w:type="spellStart"/>
      <w:r>
        <w:rPr>
          <w:rFonts w:hint="eastAsia"/>
        </w:rPr>
        <w:t>TcpMessage</w:t>
      </w:r>
      <w:proofErr w:type="spellEnd"/>
      <w:r>
        <w:rPr>
          <w:rFonts w:hint="eastAsia"/>
        </w:rPr>
        <w:t>是以下所有报文类的父类。</w:t>
      </w:r>
    </w:p>
    <w:p w14:paraId="2F545866" w14:textId="6CCE3F05" w:rsidR="0051537F" w:rsidRDefault="0051537F" w:rsidP="0051537F">
      <w:pPr>
        <w:pStyle w:val="ac"/>
      </w:pPr>
      <w:r w:rsidRPr="0051537F">
        <w:drawing>
          <wp:anchor distT="0" distB="0" distL="114300" distR="114300" simplePos="0" relativeHeight="251662336" behindDoc="0" locked="0" layoutInCell="1" allowOverlap="1" wp14:anchorId="3267D9CD" wp14:editId="14ACE7B0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5651500" cy="579755"/>
            <wp:effectExtent l="0" t="0" r="6350" b="0"/>
            <wp:wrapTopAndBottom/>
            <wp:docPr id="1161915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1557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963">
        <w:rPr>
          <w:rFonts w:hint="eastAsia"/>
        </w:rPr>
        <w:t>接收方接收时，首先读取为</w:t>
      </w:r>
      <w:r w:rsidR="003D7963" w:rsidRPr="003D7963">
        <w:t>(</w:t>
      </w:r>
      <w:proofErr w:type="spellStart"/>
      <w:r w:rsidR="003D7963" w:rsidRPr="003D7963">
        <w:t>TcpMessage</w:t>
      </w:r>
      <w:proofErr w:type="spellEnd"/>
      <w:r w:rsidR="003D7963" w:rsidRPr="003D7963">
        <w:t xml:space="preserve">) </w:t>
      </w:r>
      <w:proofErr w:type="spellStart"/>
      <w:r w:rsidR="003D7963" w:rsidRPr="003D7963">
        <w:t>tcpIn.readObject</w:t>
      </w:r>
      <w:proofErr w:type="spellEnd"/>
      <w:r w:rsidR="003D7963" w:rsidRPr="003D7963">
        <w:t>()</w:t>
      </w:r>
      <w:r w:rsidR="003D7963">
        <w:rPr>
          <w:rFonts w:hint="eastAsia"/>
        </w:rPr>
        <w:t>，然后根据</w:t>
      </w:r>
      <w:r w:rsidR="003D7963">
        <w:rPr>
          <w:rFonts w:hint="eastAsia"/>
        </w:rPr>
        <w:t>flag</w:t>
      </w:r>
      <w:r w:rsidR="003D7963">
        <w:rPr>
          <w:rFonts w:hint="eastAsia"/>
        </w:rPr>
        <w:t>值</w:t>
      </w:r>
      <w:r w:rsidR="003D7963">
        <w:rPr>
          <w:rFonts w:hint="eastAsia"/>
        </w:rPr>
        <w:lastRenderedPageBreak/>
        <w:t>将其转换为具体的报文类。</w:t>
      </w:r>
    </w:p>
    <w:p w14:paraId="2CA2CCB4" w14:textId="77777777" w:rsidR="0051537F" w:rsidRPr="00EA1C17" w:rsidRDefault="0051537F" w:rsidP="0051537F">
      <w:pPr>
        <w:pStyle w:val="ac"/>
        <w:rPr>
          <w:rFonts w:hint="eastAsia"/>
        </w:rPr>
      </w:pPr>
    </w:p>
    <w:tbl>
      <w:tblPr>
        <w:tblStyle w:val="aa"/>
        <w:tblW w:w="9356" w:type="dxa"/>
        <w:tblInd w:w="-289" w:type="dxa"/>
        <w:tblLook w:val="04A0" w:firstRow="1" w:lastRow="0" w:firstColumn="1" w:lastColumn="0" w:noHBand="0" w:noVBand="1"/>
      </w:tblPr>
      <w:tblGrid>
        <w:gridCol w:w="1490"/>
        <w:gridCol w:w="3650"/>
        <w:gridCol w:w="4216"/>
      </w:tblGrid>
      <w:tr w:rsidR="00F44CCF" w:rsidRPr="00EA1C17" w14:paraId="38AE878A" w14:textId="6D26135F" w:rsidTr="00F312FA">
        <w:tc>
          <w:tcPr>
            <w:tcW w:w="1560" w:type="dxa"/>
          </w:tcPr>
          <w:p w14:paraId="238A964E" w14:textId="28F99AD0" w:rsidR="00F44CCF" w:rsidRPr="00EA1C17" w:rsidRDefault="00F44CCF" w:rsidP="000207B8">
            <w:pPr>
              <w:pStyle w:val="ac"/>
              <w:ind w:firstLine="0"/>
              <w:jc w:val="center"/>
            </w:pPr>
            <w:r w:rsidRPr="00EA1C17">
              <w:t>消息码</w:t>
            </w:r>
            <w:r w:rsidR="003D7963">
              <w:rPr>
                <w:rFonts w:hint="eastAsia"/>
              </w:rPr>
              <w:t>Flag</w:t>
            </w:r>
          </w:p>
        </w:tc>
        <w:tc>
          <w:tcPr>
            <w:tcW w:w="3402" w:type="dxa"/>
          </w:tcPr>
          <w:p w14:paraId="16B4FF30" w14:textId="6DF476C9" w:rsidR="00F44CCF" w:rsidRPr="00EA1C17" w:rsidRDefault="00F44CCF" w:rsidP="000207B8">
            <w:pPr>
              <w:pStyle w:val="ac"/>
              <w:ind w:firstLine="0"/>
              <w:jc w:val="center"/>
            </w:pPr>
            <w:r w:rsidRPr="00EA1C17">
              <w:t>消息类型及方向</w:t>
            </w:r>
          </w:p>
        </w:tc>
        <w:tc>
          <w:tcPr>
            <w:tcW w:w="4394" w:type="dxa"/>
          </w:tcPr>
          <w:p w14:paraId="68C2133A" w14:textId="567DECBD" w:rsidR="00F44CCF" w:rsidRPr="00EA1C17" w:rsidRDefault="00F44CCF" w:rsidP="000207B8">
            <w:pPr>
              <w:pStyle w:val="ac"/>
              <w:ind w:firstLine="0"/>
              <w:jc w:val="center"/>
            </w:pPr>
            <w:r w:rsidRPr="00EA1C17">
              <w:t>详细描述</w:t>
            </w:r>
          </w:p>
        </w:tc>
      </w:tr>
      <w:tr w:rsidR="00F44CCF" w:rsidRPr="00EA1C17" w14:paraId="39252228" w14:textId="786891AD" w:rsidTr="00F312FA">
        <w:tc>
          <w:tcPr>
            <w:tcW w:w="1560" w:type="dxa"/>
          </w:tcPr>
          <w:p w14:paraId="1A928E54" w14:textId="79B1673A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0</w:t>
            </w:r>
            <w:r w:rsidR="00C82478">
              <w:rPr>
                <w:rFonts w:hint="eastAsia"/>
              </w:rPr>
              <w:t>（弃用）</w:t>
            </w:r>
          </w:p>
        </w:tc>
        <w:tc>
          <w:tcPr>
            <w:tcW w:w="3402" w:type="dxa"/>
          </w:tcPr>
          <w:p w14:paraId="036AF427" w14:textId="7B1994FD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client→server</w:t>
            </w:r>
          </w:p>
        </w:tc>
        <w:tc>
          <w:tcPr>
            <w:tcW w:w="4394" w:type="dxa"/>
          </w:tcPr>
          <w:p w14:paraId="5EA9927B" w14:textId="763AB951" w:rsidR="00F44CCF" w:rsidRPr="00EA1C17" w:rsidRDefault="00F44CCF" w:rsidP="00F44CCF">
            <w:pPr>
              <w:pStyle w:val="ac"/>
              <w:ind w:firstLine="0"/>
            </w:pPr>
            <w:r w:rsidRPr="00EA1C17">
              <w:t>唤醒</w:t>
            </w:r>
            <w:r w:rsidRPr="00EA1C17">
              <w:t>socket</w:t>
            </w:r>
          </w:p>
        </w:tc>
      </w:tr>
      <w:tr w:rsidR="00F44CCF" w:rsidRPr="00EA1C17" w14:paraId="3076AD53" w14:textId="2A65639C" w:rsidTr="00F312FA">
        <w:tc>
          <w:tcPr>
            <w:tcW w:w="1560" w:type="dxa"/>
          </w:tcPr>
          <w:p w14:paraId="609C35E4" w14:textId="6F2432FE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1</w:t>
            </w:r>
          </w:p>
        </w:tc>
        <w:tc>
          <w:tcPr>
            <w:tcW w:w="3402" w:type="dxa"/>
          </w:tcPr>
          <w:p w14:paraId="66011D2B" w14:textId="3A7D7C62" w:rsidR="00F44CCF" w:rsidRPr="00EA1C17" w:rsidRDefault="00F44CCF" w:rsidP="00F44CCF">
            <w:pPr>
              <w:pStyle w:val="ac"/>
              <w:ind w:firstLine="0"/>
              <w:jc w:val="center"/>
            </w:pPr>
            <w:proofErr w:type="spellStart"/>
            <w:r w:rsidRPr="00EA1C17">
              <w:t>TcpLogin</w:t>
            </w:r>
            <w:proofErr w:type="spellEnd"/>
            <w:r w:rsidRPr="00EA1C17">
              <w:t>：</w:t>
            </w:r>
            <w:proofErr w:type="spellStart"/>
            <w:r w:rsidRPr="00EA1C17">
              <w:t>client→server</w:t>
            </w:r>
            <w:proofErr w:type="spellEnd"/>
          </w:p>
          <w:p w14:paraId="63CC521A" w14:textId="1F75A280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进行登录</w:t>
            </w:r>
          </w:p>
        </w:tc>
        <w:tc>
          <w:tcPr>
            <w:tcW w:w="4394" w:type="dxa"/>
          </w:tcPr>
          <w:p w14:paraId="0EAB12DE" w14:textId="2F826372" w:rsidR="00F44CCF" w:rsidRPr="00EA1C17" w:rsidRDefault="00F44CCF" w:rsidP="00F44CCF">
            <w:pPr>
              <w:pStyle w:val="ac"/>
              <w:ind w:firstLine="0"/>
            </w:pPr>
            <w:r w:rsidRPr="00EA1C17">
              <w:t>String username</w:t>
            </w:r>
            <w:r w:rsidRPr="00EA1C17">
              <w:t>，</w:t>
            </w:r>
            <w:r w:rsidRPr="00EA1C17">
              <w:t>String password</w:t>
            </w:r>
          </w:p>
        </w:tc>
      </w:tr>
      <w:tr w:rsidR="00F44CCF" w:rsidRPr="00EA1C17" w14:paraId="294CA38F" w14:textId="53FF9528" w:rsidTr="00F312FA">
        <w:tc>
          <w:tcPr>
            <w:tcW w:w="1560" w:type="dxa"/>
          </w:tcPr>
          <w:p w14:paraId="53E428FC" w14:textId="790D33BC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2</w:t>
            </w:r>
          </w:p>
        </w:tc>
        <w:tc>
          <w:tcPr>
            <w:tcW w:w="3402" w:type="dxa"/>
          </w:tcPr>
          <w:p w14:paraId="129C8449" w14:textId="66287E2D" w:rsidR="00F44CCF" w:rsidRPr="00EA1C17" w:rsidRDefault="00F44CCF" w:rsidP="00F44CCF">
            <w:pPr>
              <w:pStyle w:val="ac"/>
              <w:ind w:firstLine="0"/>
              <w:jc w:val="center"/>
            </w:pPr>
            <w:proofErr w:type="spellStart"/>
            <w:r w:rsidRPr="00EA1C17">
              <w:t>LoginResult</w:t>
            </w:r>
            <w:proofErr w:type="spellEnd"/>
            <w:r w:rsidRPr="00EA1C17">
              <w:t xml:space="preserve"> </w:t>
            </w:r>
            <w:r w:rsidRPr="00EA1C17">
              <w:t>：</w:t>
            </w:r>
            <w:proofErr w:type="spellStart"/>
            <w:r w:rsidRPr="00EA1C17">
              <w:t>server→client</w:t>
            </w:r>
            <w:proofErr w:type="spellEnd"/>
          </w:p>
          <w:p w14:paraId="73053199" w14:textId="7EE7D440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回复登录</w:t>
            </w:r>
          </w:p>
        </w:tc>
        <w:tc>
          <w:tcPr>
            <w:tcW w:w="4394" w:type="dxa"/>
          </w:tcPr>
          <w:p w14:paraId="0523E2C1" w14:textId="77777777" w:rsidR="00C82478" w:rsidRDefault="00F44CCF" w:rsidP="00F44CCF">
            <w:pPr>
              <w:pStyle w:val="ac"/>
              <w:ind w:firstLine="0"/>
            </w:pPr>
            <w:proofErr w:type="spellStart"/>
            <w:r w:rsidRPr="00EA1C17">
              <w:t>boolean</w:t>
            </w:r>
            <w:proofErr w:type="spellEnd"/>
            <w:r w:rsidRPr="00EA1C17">
              <w:t xml:space="preserve"> </w:t>
            </w:r>
            <w:proofErr w:type="spellStart"/>
            <w:r w:rsidRPr="00EA1C17">
              <w:t>isSuccess</w:t>
            </w:r>
            <w:proofErr w:type="spellEnd"/>
          </w:p>
          <w:p w14:paraId="0F09F674" w14:textId="25D20559" w:rsidR="00F44CCF" w:rsidRPr="00EA1C17" w:rsidRDefault="00F44CCF" w:rsidP="00F44CCF">
            <w:pPr>
              <w:pStyle w:val="ac"/>
              <w:ind w:firstLine="0"/>
            </w:pPr>
            <w:r w:rsidRPr="00EA1C17">
              <w:t>（若登录成功）</w:t>
            </w:r>
            <w:r w:rsidRPr="00EA1C17">
              <w:t xml:space="preserve">int </w:t>
            </w:r>
            <w:proofErr w:type="spellStart"/>
            <w:r w:rsidRPr="00EA1C17">
              <w:t>userId</w:t>
            </w:r>
            <w:proofErr w:type="spellEnd"/>
            <w:r w:rsidRPr="00EA1C17">
              <w:t>，</w:t>
            </w:r>
            <w:r w:rsidRPr="00EA1C17">
              <w:t>LinkedList&lt;User&gt; friends</w:t>
            </w:r>
          </w:p>
        </w:tc>
      </w:tr>
      <w:tr w:rsidR="00F44CCF" w:rsidRPr="00EA1C17" w14:paraId="6622348F" w14:textId="0C40683B" w:rsidTr="00F312FA">
        <w:tc>
          <w:tcPr>
            <w:tcW w:w="1560" w:type="dxa"/>
          </w:tcPr>
          <w:p w14:paraId="7C2B6ADB" w14:textId="7CABDE95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3</w:t>
            </w:r>
          </w:p>
        </w:tc>
        <w:tc>
          <w:tcPr>
            <w:tcW w:w="3402" w:type="dxa"/>
          </w:tcPr>
          <w:p w14:paraId="06DA38EC" w14:textId="77777777" w:rsidR="00F44CCF" w:rsidRPr="00EA1C17" w:rsidRDefault="00F44CCF" w:rsidP="00F44CCF">
            <w:pPr>
              <w:pStyle w:val="ac"/>
              <w:ind w:firstLine="0"/>
              <w:jc w:val="center"/>
            </w:pPr>
            <w:proofErr w:type="spellStart"/>
            <w:r w:rsidRPr="00EA1C17">
              <w:t>CommunicationRequest</w:t>
            </w:r>
            <w:proofErr w:type="spellEnd"/>
            <w:r w:rsidRPr="00EA1C17">
              <w:t>：</w:t>
            </w:r>
          </w:p>
          <w:p w14:paraId="0B37CDD6" w14:textId="7CC6702D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client→server</w:t>
            </w:r>
          </w:p>
          <w:p w14:paraId="28AF3F75" w14:textId="63CA6243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选择好友进行联系</w:t>
            </w:r>
          </w:p>
        </w:tc>
        <w:tc>
          <w:tcPr>
            <w:tcW w:w="4394" w:type="dxa"/>
          </w:tcPr>
          <w:p w14:paraId="1DEB59BB" w14:textId="1D60DF14" w:rsidR="00F44CCF" w:rsidRPr="00EA1C17" w:rsidRDefault="00F44CCF" w:rsidP="00F44CCF">
            <w:pPr>
              <w:pStyle w:val="ac"/>
              <w:ind w:firstLine="0"/>
            </w:pPr>
            <w:r w:rsidRPr="00EA1C17">
              <w:t xml:space="preserve">int </w:t>
            </w:r>
            <w:r w:rsidRPr="00EA1C17">
              <w:t>好友</w:t>
            </w:r>
            <w:r w:rsidRPr="00EA1C17">
              <w:t>ID</w:t>
            </w:r>
          </w:p>
        </w:tc>
      </w:tr>
      <w:tr w:rsidR="00F44CCF" w:rsidRPr="00EA1C17" w14:paraId="7FC728E5" w14:textId="68DE1A8C" w:rsidTr="00F312FA">
        <w:tc>
          <w:tcPr>
            <w:tcW w:w="1560" w:type="dxa"/>
          </w:tcPr>
          <w:p w14:paraId="49472F9C" w14:textId="285AB12C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4</w:t>
            </w:r>
          </w:p>
        </w:tc>
        <w:tc>
          <w:tcPr>
            <w:tcW w:w="3402" w:type="dxa"/>
          </w:tcPr>
          <w:p w14:paraId="775DDFF4" w14:textId="4232BAE3" w:rsidR="00F44CCF" w:rsidRPr="00EA1C17" w:rsidRDefault="00F44CCF" w:rsidP="00F44CCF">
            <w:pPr>
              <w:pStyle w:val="ac"/>
              <w:ind w:firstLine="0"/>
              <w:jc w:val="center"/>
            </w:pPr>
            <w:proofErr w:type="spellStart"/>
            <w:r w:rsidRPr="00EA1C17">
              <w:t>CommunicationRequestReflect</w:t>
            </w:r>
            <w:proofErr w:type="spellEnd"/>
            <w:r w:rsidRPr="00EA1C17">
              <w:t>：</w:t>
            </w:r>
            <w:proofErr w:type="spellStart"/>
            <w:r w:rsidRPr="00EA1C17">
              <w:t>server→client</w:t>
            </w:r>
            <w:proofErr w:type="spellEnd"/>
          </w:p>
          <w:p w14:paraId="4AFA4F75" w14:textId="1EC68D98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反馈选择好友的结果</w:t>
            </w:r>
          </w:p>
        </w:tc>
        <w:tc>
          <w:tcPr>
            <w:tcW w:w="4394" w:type="dxa"/>
          </w:tcPr>
          <w:p w14:paraId="2BAD4EDE" w14:textId="053549BA" w:rsidR="00F44CCF" w:rsidRPr="00EA1C17" w:rsidRDefault="00F44CCF" w:rsidP="00F44CCF">
            <w:pPr>
              <w:pStyle w:val="ac"/>
              <w:ind w:firstLine="0"/>
            </w:pPr>
            <w:proofErr w:type="spellStart"/>
            <w:r w:rsidRPr="00EA1C17">
              <w:t>boolean</w:t>
            </w:r>
            <w:proofErr w:type="spellEnd"/>
            <w:r w:rsidRPr="00EA1C17">
              <w:t xml:space="preserve"> </w:t>
            </w:r>
            <w:proofErr w:type="spellStart"/>
            <w:r w:rsidRPr="00EA1C17">
              <w:t>isFriendAvailable</w:t>
            </w:r>
            <w:proofErr w:type="spellEnd"/>
            <w:r w:rsidRPr="00EA1C17">
              <w:t>，</w:t>
            </w:r>
            <w:r w:rsidRPr="00EA1C17">
              <w:t xml:space="preserve">int </w:t>
            </w:r>
            <w:r w:rsidRPr="00EA1C17">
              <w:t>该好友</w:t>
            </w:r>
            <w:r w:rsidRPr="00EA1C17">
              <w:t>ID</w:t>
            </w:r>
          </w:p>
        </w:tc>
      </w:tr>
      <w:tr w:rsidR="00F44CCF" w:rsidRPr="00EA1C17" w14:paraId="72160B1C" w14:textId="32B7649B" w:rsidTr="00F312FA">
        <w:tc>
          <w:tcPr>
            <w:tcW w:w="1560" w:type="dxa"/>
          </w:tcPr>
          <w:p w14:paraId="1678E0E4" w14:textId="685A1BF1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5</w:t>
            </w:r>
          </w:p>
        </w:tc>
        <w:tc>
          <w:tcPr>
            <w:tcW w:w="3402" w:type="dxa"/>
          </w:tcPr>
          <w:p w14:paraId="146BF660" w14:textId="77777777" w:rsidR="00F44CCF" w:rsidRPr="00EA1C17" w:rsidRDefault="00F44CCF" w:rsidP="00F44CCF">
            <w:pPr>
              <w:pStyle w:val="ac"/>
              <w:ind w:firstLine="0"/>
              <w:jc w:val="center"/>
            </w:pPr>
            <w:proofErr w:type="spellStart"/>
            <w:r w:rsidRPr="00EA1C17">
              <w:t>CommunicationStartNotify</w:t>
            </w:r>
            <w:proofErr w:type="spellEnd"/>
            <w:r w:rsidRPr="00EA1C17">
              <w:t>：</w:t>
            </w:r>
          </w:p>
          <w:p w14:paraId="55C36F56" w14:textId="0CD77FBE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server→client</w:t>
            </w:r>
          </w:p>
          <w:p w14:paraId="36583C82" w14:textId="2F3878EC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告知被发起者开启通话</w:t>
            </w:r>
          </w:p>
        </w:tc>
        <w:tc>
          <w:tcPr>
            <w:tcW w:w="4394" w:type="dxa"/>
          </w:tcPr>
          <w:p w14:paraId="409B4C80" w14:textId="5B93CC9C" w:rsidR="00F44CCF" w:rsidRPr="00EA1C17" w:rsidRDefault="00F44CCF" w:rsidP="00F44CCF">
            <w:pPr>
              <w:pStyle w:val="ac"/>
              <w:ind w:firstLine="0"/>
            </w:pPr>
            <w:r w:rsidRPr="00EA1C17">
              <w:t xml:space="preserve">int </w:t>
            </w:r>
            <w:r w:rsidRPr="00EA1C17">
              <w:t>发起者</w:t>
            </w:r>
            <w:r w:rsidRPr="00EA1C17">
              <w:t>ID</w:t>
            </w:r>
          </w:p>
        </w:tc>
      </w:tr>
      <w:tr w:rsidR="00F44CCF" w:rsidRPr="00EA1C17" w14:paraId="211F3D65" w14:textId="20D29B33" w:rsidTr="00F312FA">
        <w:tc>
          <w:tcPr>
            <w:tcW w:w="1560" w:type="dxa"/>
          </w:tcPr>
          <w:p w14:paraId="52B520BD" w14:textId="501D5E61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6</w:t>
            </w:r>
          </w:p>
        </w:tc>
        <w:tc>
          <w:tcPr>
            <w:tcW w:w="3402" w:type="dxa"/>
          </w:tcPr>
          <w:p w14:paraId="2CC332DD" w14:textId="77777777" w:rsidR="00F44CCF" w:rsidRPr="00EA1C17" w:rsidRDefault="00F44CCF" w:rsidP="00F44CCF">
            <w:pPr>
              <w:pStyle w:val="ac"/>
              <w:ind w:firstLine="0"/>
              <w:jc w:val="center"/>
            </w:pPr>
            <w:proofErr w:type="spellStart"/>
            <w:r w:rsidRPr="00EA1C17">
              <w:t>TextMessageFromClient</w:t>
            </w:r>
            <w:proofErr w:type="spellEnd"/>
            <w:r w:rsidRPr="00EA1C17">
              <w:t>：</w:t>
            </w:r>
          </w:p>
          <w:p w14:paraId="66C32233" w14:textId="57831071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client→server</w:t>
            </w:r>
          </w:p>
          <w:p w14:paraId="09B5DE56" w14:textId="5A1A95D1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文本通信</w:t>
            </w:r>
          </w:p>
        </w:tc>
        <w:tc>
          <w:tcPr>
            <w:tcW w:w="4394" w:type="dxa"/>
          </w:tcPr>
          <w:p w14:paraId="4A98BF0E" w14:textId="3B5A9F40" w:rsidR="00F44CCF" w:rsidRPr="00EA1C17" w:rsidRDefault="00F44CCF" w:rsidP="00F44CCF">
            <w:pPr>
              <w:pStyle w:val="ac"/>
              <w:ind w:firstLine="0"/>
            </w:pPr>
            <w:r w:rsidRPr="00EA1C17">
              <w:t xml:space="preserve">int </w:t>
            </w:r>
            <w:r w:rsidRPr="00EA1C17">
              <w:t>目的用户的</w:t>
            </w:r>
            <w:r w:rsidRPr="00EA1C17">
              <w:t>ID</w:t>
            </w:r>
            <w:r w:rsidRPr="00EA1C17">
              <w:t>，</w:t>
            </w:r>
            <w:r w:rsidRPr="00EA1C17">
              <w:t>String message</w:t>
            </w:r>
          </w:p>
        </w:tc>
      </w:tr>
      <w:tr w:rsidR="00F44CCF" w:rsidRPr="00EA1C17" w14:paraId="2C8FFD05" w14:textId="60E65985" w:rsidTr="00F312FA">
        <w:tc>
          <w:tcPr>
            <w:tcW w:w="1560" w:type="dxa"/>
          </w:tcPr>
          <w:p w14:paraId="46830F5A" w14:textId="1E9C2974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7</w:t>
            </w:r>
          </w:p>
        </w:tc>
        <w:tc>
          <w:tcPr>
            <w:tcW w:w="3402" w:type="dxa"/>
          </w:tcPr>
          <w:p w14:paraId="6DE1E18A" w14:textId="77777777" w:rsidR="00F44CCF" w:rsidRPr="00EA1C17" w:rsidRDefault="00F44CCF" w:rsidP="00F44CCF">
            <w:pPr>
              <w:pStyle w:val="ac"/>
              <w:ind w:firstLine="0"/>
              <w:jc w:val="center"/>
            </w:pPr>
            <w:proofErr w:type="spellStart"/>
            <w:r w:rsidRPr="00EA1C17">
              <w:t>TextMessageFromServer</w:t>
            </w:r>
            <w:proofErr w:type="spellEnd"/>
            <w:r w:rsidRPr="00EA1C17">
              <w:t>：</w:t>
            </w:r>
          </w:p>
          <w:p w14:paraId="300C2354" w14:textId="77777777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server→client</w:t>
            </w:r>
          </w:p>
          <w:p w14:paraId="2CF0CA5C" w14:textId="5D981FE3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文本通信</w:t>
            </w:r>
          </w:p>
        </w:tc>
        <w:tc>
          <w:tcPr>
            <w:tcW w:w="4394" w:type="dxa"/>
          </w:tcPr>
          <w:p w14:paraId="00053091" w14:textId="5608B175" w:rsidR="00F44CCF" w:rsidRPr="00EA1C17" w:rsidRDefault="00F44CCF" w:rsidP="00F44CCF">
            <w:pPr>
              <w:pStyle w:val="ac"/>
              <w:ind w:firstLine="0"/>
            </w:pPr>
            <w:r w:rsidRPr="00EA1C17">
              <w:t xml:space="preserve">int </w:t>
            </w:r>
            <w:r w:rsidRPr="00EA1C17">
              <w:t>源用户的</w:t>
            </w:r>
            <w:r w:rsidRPr="00EA1C17">
              <w:t>ID</w:t>
            </w:r>
            <w:r w:rsidRPr="00EA1C17">
              <w:t>，</w:t>
            </w:r>
            <w:r w:rsidRPr="00EA1C17">
              <w:t>String message</w:t>
            </w:r>
          </w:p>
        </w:tc>
      </w:tr>
      <w:tr w:rsidR="00F44CCF" w:rsidRPr="00EA1C17" w14:paraId="4888379B" w14:textId="6224D7B5" w:rsidTr="00F312FA">
        <w:tc>
          <w:tcPr>
            <w:tcW w:w="1560" w:type="dxa"/>
          </w:tcPr>
          <w:p w14:paraId="2AEA7B3D" w14:textId="268CBB42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8</w:t>
            </w:r>
          </w:p>
        </w:tc>
        <w:tc>
          <w:tcPr>
            <w:tcW w:w="3402" w:type="dxa"/>
          </w:tcPr>
          <w:p w14:paraId="0490742B" w14:textId="77777777" w:rsidR="00F44CCF" w:rsidRPr="00EA1C17" w:rsidRDefault="00F44CCF" w:rsidP="00F44CCF">
            <w:pPr>
              <w:pStyle w:val="ac"/>
              <w:ind w:firstLine="0"/>
              <w:jc w:val="center"/>
            </w:pPr>
            <w:proofErr w:type="spellStart"/>
            <w:r w:rsidRPr="00EA1C17">
              <w:t>VideoRequest</w:t>
            </w:r>
            <w:proofErr w:type="spellEnd"/>
            <w:r w:rsidRPr="00EA1C17">
              <w:t>：</w:t>
            </w:r>
          </w:p>
          <w:p w14:paraId="54D920B0" w14:textId="77777777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client→server</w:t>
            </w:r>
          </w:p>
          <w:p w14:paraId="0086A583" w14:textId="0F589858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发起</w:t>
            </w:r>
            <w:r w:rsidRPr="00EA1C17">
              <w:t>video</w:t>
            </w:r>
          </w:p>
        </w:tc>
        <w:tc>
          <w:tcPr>
            <w:tcW w:w="4394" w:type="dxa"/>
          </w:tcPr>
          <w:p w14:paraId="3A741AF7" w14:textId="2655EF51" w:rsidR="00F44CCF" w:rsidRPr="00EA1C17" w:rsidRDefault="003D7963" w:rsidP="00F44CCF">
            <w:pPr>
              <w:pStyle w:val="ac"/>
              <w:ind w:firstLine="0"/>
            </w:pPr>
            <w:r>
              <w:rPr>
                <w:rFonts w:hint="eastAsia"/>
              </w:rPr>
              <w:t>-</w:t>
            </w:r>
          </w:p>
        </w:tc>
      </w:tr>
      <w:tr w:rsidR="00F44CCF" w:rsidRPr="00EA1C17" w14:paraId="48C63703" w14:textId="133B3FC3" w:rsidTr="00F312FA">
        <w:tc>
          <w:tcPr>
            <w:tcW w:w="1560" w:type="dxa"/>
          </w:tcPr>
          <w:p w14:paraId="2CCA04CF" w14:textId="0021F596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9</w:t>
            </w:r>
          </w:p>
        </w:tc>
        <w:tc>
          <w:tcPr>
            <w:tcW w:w="3402" w:type="dxa"/>
          </w:tcPr>
          <w:p w14:paraId="18DD37BB" w14:textId="79AFC304" w:rsidR="00F44CCF" w:rsidRPr="00EA1C17" w:rsidRDefault="00F44CCF" w:rsidP="00F44CCF">
            <w:pPr>
              <w:pStyle w:val="ac"/>
              <w:ind w:firstLine="0"/>
              <w:jc w:val="center"/>
            </w:pPr>
            <w:proofErr w:type="spellStart"/>
            <w:r w:rsidRPr="00EA1C17">
              <w:t>VideoStartNotify</w:t>
            </w:r>
            <w:proofErr w:type="spellEnd"/>
            <w:r w:rsidRPr="00EA1C17">
              <w:t>：</w:t>
            </w:r>
          </w:p>
          <w:p w14:paraId="1D3CC110" w14:textId="77777777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server→client</w:t>
            </w:r>
          </w:p>
          <w:p w14:paraId="5D2753C9" w14:textId="3FF46112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发起</w:t>
            </w:r>
            <w:r w:rsidRPr="00EA1C17">
              <w:t>video</w:t>
            </w:r>
          </w:p>
        </w:tc>
        <w:tc>
          <w:tcPr>
            <w:tcW w:w="4394" w:type="dxa"/>
          </w:tcPr>
          <w:p w14:paraId="6309E0FF" w14:textId="13D25470" w:rsidR="00F44CCF" w:rsidRPr="00EA1C17" w:rsidRDefault="00F44CCF" w:rsidP="00F44CCF">
            <w:pPr>
              <w:pStyle w:val="ac"/>
              <w:ind w:firstLine="0"/>
            </w:pPr>
            <w:r w:rsidRPr="00EA1C17">
              <w:t>int</w:t>
            </w:r>
            <w:r w:rsidRPr="00EA1C17">
              <w:t>：</w:t>
            </w:r>
            <w:r w:rsidRPr="00EA1C17">
              <w:t>server</w:t>
            </w:r>
            <w:r w:rsidRPr="00EA1C17">
              <w:t>的</w:t>
            </w:r>
            <w:r w:rsidRPr="00EA1C17">
              <w:t>port</w:t>
            </w:r>
          </w:p>
        </w:tc>
      </w:tr>
      <w:tr w:rsidR="00F44CCF" w:rsidRPr="00EA1C17" w14:paraId="186089B4" w14:textId="0D098995" w:rsidTr="00F312FA">
        <w:tc>
          <w:tcPr>
            <w:tcW w:w="1560" w:type="dxa"/>
          </w:tcPr>
          <w:p w14:paraId="773944A1" w14:textId="0CFB21D7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10</w:t>
            </w:r>
            <w:r w:rsidR="003D7963">
              <w:rPr>
                <w:rFonts w:hint="eastAsia"/>
              </w:rPr>
              <w:t>（弃用）</w:t>
            </w:r>
          </w:p>
        </w:tc>
        <w:tc>
          <w:tcPr>
            <w:tcW w:w="3402" w:type="dxa"/>
          </w:tcPr>
          <w:p w14:paraId="7E8D2BFC" w14:textId="77777777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server→client</w:t>
            </w:r>
          </w:p>
          <w:p w14:paraId="6B0ACCD2" w14:textId="7F125D2B" w:rsidR="00F44CCF" w:rsidRPr="00EA1C17" w:rsidRDefault="00F44CCF" w:rsidP="00F44CCF">
            <w:pPr>
              <w:pStyle w:val="ac"/>
              <w:ind w:firstLine="0"/>
              <w:jc w:val="center"/>
            </w:pPr>
            <w:r w:rsidRPr="00EA1C17">
              <w:t>已准备好，可以开始</w:t>
            </w:r>
            <w:r w:rsidRPr="00EA1C17">
              <w:t>video</w:t>
            </w:r>
          </w:p>
        </w:tc>
        <w:tc>
          <w:tcPr>
            <w:tcW w:w="4394" w:type="dxa"/>
          </w:tcPr>
          <w:p w14:paraId="41EFBEAB" w14:textId="77777777" w:rsidR="00F44CCF" w:rsidRPr="00EA1C17" w:rsidRDefault="00F44CCF" w:rsidP="00F44CCF">
            <w:pPr>
              <w:pStyle w:val="ac"/>
              <w:ind w:firstLine="0"/>
            </w:pPr>
          </w:p>
        </w:tc>
      </w:tr>
      <w:tr w:rsidR="000207B8" w:rsidRPr="00EA1C17" w14:paraId="2F50763D" w14:textId="77777777" w:rsidTr="00F312FA">
        <w:trPr>
          <w:trHeight w:val="50"/>
        </w:trPr>
        <w:tc>
          <w:tcPr>
            <w:tcW w:w="1560" w:type="dxa"/>
          </w:tcPr>
          <w:p w14:paraId="124FD774" w14:textId="4CAC39B6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11</w:t>
            </w:r>
            <w:r w:rsidR="003D7963">
              <w:rPr>
                <w:rFonts w:hint="eastAsia"/>
              </w:rPr>
              <w:t>（暂未使用）</w:t>
            </w:r>
          </w:p>
        </w:tc>
        <w:tc>
          <w:tcPr>
            <w:tcW w:w="3402" w:type="dxa"/>
          </w:tcPr>
          <w:p w14:paraId="3FC97AA5" w14:textId="77777777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client→server</w:t>
            </w:r>
          </w:p>
          <w:p w14:paraId="1C092621" w14:textId="2F72DA3E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终止</w:t>
            </w:r>
            <w:r w:rsidRPr="00EA1C17">
              <w:t>video</w:t>
            </w:r>
          </w:p>
        </w:tc>
        <w:tc>
          <w:tcPr>
            <w:tcW w:w="4394" w:type="dxa"/>
          </w:tcPr>
          <w:p w14:paraId="2608812E" w14:textId="46A3C10C" w:rsidR="000207B8" w:rsidRPr="00EA1C17" w:rsidRDefault="000207B8" w:rsidP="000207B8">
            <w:pPr>
              <w:pStyle w:val="ac"/>
              <w:ind w:firstLine="0"/>
            </w:pPr>
            <w:r w:rsidRPr="00EA1C17">
              <w:t>int</w:t>
            </w:r>
            <w:r w:rsidRPr="00EA1C17">
              <w:t>：</w:t>
            </w:r>
            <w:proofErr w:type="spellStart"/>
            <w:r w:rsidRPr="00EA1C17">
              <w:t>srcID</w:t>
            </w:r>
            <w:proofErr w:type="spellEnd"/>
            <w:r w:rsidRPr="00EA1C17">
              <w:t>，</w:t>
            </w:r>
            <w:r w:rsidRPr="00EA1C17">
              <w:t>int</w:t>
            </w:r>
            <w:r w:rsidRPr="00EA1C17">
              <w:t>：</w:t>
            </w:r>
            <w:proofErr w:type="spellStart"/>
            <w:r w:rsidRPr="00EA1C17">
              <w:t>desID</w:t>
            </w:r>
            <w:proofErr w:type="spellEnd"/>
          </w:p>
        </w:tc>
      </w:tr>
      <w:tr w:rsidR="000207B8" w:rsidRPr="00EA1C17" w14:paraId="4067EC44" w14:textId="77777777" w:rsidTr="00F312FA">
        <w:trPr>
          <w:trHeight w:val="50"/>
        </w:trPr>
        <w:tc>
          <w:tcPr>
            <w:tcW w:w="1560" w:type="dxa"/>
          </w:tcPr>
          <w:p w14:paraId="65428F7D" w14:textId="4DFA292F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lastRenderedPageBreak/>
              <w:t>12</w:t>
            </w:r>
            <w:r w:rsidR="003D7963">
              <w:rPr>
                <w:rFonts w:hint="eastAsia"/>
              </w:rPr>
              <w:t>（暂未使用）</w:t>
            </w:r>
          </w:p>
        </w:tc>
        <w:tc>
          <w:tcPr>
            <w:tcW w:w="3402" w:type="dxa"/>
          </w:tcPr>
          <w:p w14:paraId="6D7957A1" w14:textId="77777777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server→client</w:t>
            </w:r>
          </w:p>
          <w:p w14:paraId="4587A59F" w14:textId="5A4D95D1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终止</w:t>
            </w:r>
            <w:r w:rsidRPr="00EA1C17">
              <w:t>video</w:t>
            </w:r>
          </w:p>
        </w:tc>
        <w:tc>
          <w:tcPr>
            <w:tcW w:w="4394" w:type="dxa"/>
          </w:tcPr>
          <w:p w14:paraId="7FE99E39" w14:textId="77777777" w:rsidR="000207B8" w:rsidRPr="00EA1C17" w:rsidRDefault="000207B8" w:rsidP="000207B8">
            <w:pPr>
              <w:pStyle w:val="ac"/>
              <w:ind w:firstLine="0"/>
            </w:pPr>
          </w:p>
        </w:tc>
      </w:tr>
      <w:tr w:rsidR="000207B8" w:rsidRPr="00EA1C17" w14:paraId="728F0F44" w14:textId="77777777" w:rsidTr="00F312FA">
        <w:trPr>
          <w:trHeight w:val="50"/>
        </w:trPr>
        <w:tc>
          <w:tcPr>
            <w:tcW w:w="1560" w:type="dxa"/>
          </w:tcPr>
          <w:p w14:paraId="3AF6120D" w14:textId="34D4F69C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13</w:t>
            </w:r>
            <w:r w:rsidR="003D7963">
              <w:rPr>
                <w:rFonts w:hint="eastAsia"/>
              </w:rPr>
              <w:t>（暂未使用）</w:t>
            </w:r>
          </w:p>
        </w:tc>
        <w:tc>
          <w:tcPr>
            <w:tcW w:w="3402" w:type="dxa"/>
          </w:tcPr>
          <w:p w14:paraId="114D28B4" w14:textId="77777777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client→server</w:t>
            </w:r>
          </w:p>
          <w:p w14:paraId="0D1F5B23" w14:textId="67DC80FC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终止通信</w:t>
            </w:r>
          </w:p>
        </w:tc>
        <w:tc>
          <w:tcPr>
            <w:tcW w:w="4394" w:type="dxa"/>
          </w:tcPr>
          <w:p w14:paraId="06F7FC19" w14:textId="77777777" w:rsidR="000207B8" w:rsidRPr="00EA1C17" w:rsidRDefault="000207B8" w:rsidP="000207B8">
            <w:pPr>
              <w:pStyle w:val="ac"/>
              <w:ind w:firstLine="0"/>
            </w:pPr>
          </w:p>
        </w:tc>
      </w:tr>
      <w:tr w:rsidR="000207B8" w:rsidRPr="00EA1C17" w14:paraId="2345DEC1" w14:textId="25728009" w:rsidTr="00F312FA">
        <w:trPr>
          <w:trHeight w:val="50"/>
        </w:trPr>
        <w:tc>
          <w:tcPr>
            <w:tcW w:w="1560" w:type="dxa"/>
          </w:tcPr>
          <w:p w14:paraId="4A8F8A25" w14:textId="2952E0D1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14</w:t>
            </w:r>
            <w:r w:rsidR="003D7963">
              <w:rPr>
                <w:rFonts w:hint="eastAsia"/>
              </w:rPr>
              <w:t>（暂未使用）</w:t>
            </w:r>
          </w:p>
        </w:tc>
        <w:tc>
          <w:tcPr>
            <w:tcW w:w="3402" w:type="dxa"/>
          </w:tcPr>
          <w:p w14:paraId="3A407527" w14:textId="77777777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server→client</w:t>
            </w:r>
          </w:p>
          <w:p w14:paraId="7FB3796A" w14:textId="41782C18" w:rsidR="000207B8" w:rsidRPr="00EA1C17" w:rsidRDefault="000207B8" w:rsidP="000207B8">
            <w:pPr>
              <w:pStyle w:val="ac"/>
              <w:ind w:firstLine="0"/>
              <w:jc w:val="center"/>
            </w:pPr>
            <w:r w:rsidRPr="00EA1C17">
              <w:t>终止通信</w:t>
            </w:r>
          </w:p>
        </w:tc>
        <w:tc>
          <w:tcPr>
            <w:tcW w:w="4394" w:type="dxa"/>
          </w:tcPr>
          <w:p w14:paraId="34A6B1E9" w14:textId="4897B671" w:rsidR="000207B8" w:rsidRPr="00EA1C17" w:rsidRDefault="000207B8" w:rsidP="000207B8">
            <w:pPr>
              <w:pStyle w:val="ac"/>
              <w:ind w:firstLine="0"/>
            </w:pPr>
          </w:p>
        </w:tc>
      </w:tr>
    </w:tbl>
    <w:p w14:paraId="3C016DF9" w14:textId="77777777" w:rsidR="003D7963" w:rsidRDefault="003D7963" w:rsidP="003D7963">
      <w:pPr>
        <w:pStyle w:val="ac"/>
      </w:pPr>
      <w:r w:rsidRPr="003D7963">
        <w:drawing>
          <wp:anchor distT="0" distB="0" distL="114300" distR="114300" simplePos="0" relativeHeight="251659264" behindDoc="0" locked="0" layoutInCell="1" allowOverlap="1" wp14:anchorId="1723435D" wp14:editId="1DE4BA3B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6569075" cy="1295400"/>
            <wp:effectExtent l="0" t="0" r="3175" b="0"/>
            <wp:wrapSquare wrapText="bothSides"/>
            <wp:docPr id="1276097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781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DD76D" w14:textId="3FDDD356" w:rsidR="003D7963" w:rsidRPr="003D7963" w:rsidRDefault="003D7963" w:rsidP="003D7963">
      <w:pPr>
        <w:pStyle w:val="ac"/>
        <w:ind w:firstLine="0"/>
        <w:jc w:val="center"/>
        <w:rPr>
          <w:rFonts w:hint="eastAsia"/>
          <w:sz w:val="22"/>
          <w:szCs w:val="22"/>
        </w:rPr>
      </w:pPr>
      <w:r w:rsidRPr="003D7963">
        <w:rPr>
          <w:rFonts w:hint="eastAsia"/>
          <w:sz w:val="22"/>
          <w:szCs w:val="22"/>
        </w:rPr>
        <w:t>报文类的类图</w:t>
      </w:r>
    </w:p>
    <w:p w14:paraId="5A003E14" w14:textId="001841CA" w:rsidR="00F44CCF" w:rsidRPr="00EA1C17" w:rsidRDefault="00F44CCF" w:rsidP="00F44CCF">
      <w:pPr>
        <w:pStyle w:val="ac"/>
      </w:pPr>
    </w:p>
    <w:p w14:paraId="68520EB0" w14:textId="15055CA1" w:rsidR="00F44CCF" w:rsidRPr="00EA1C17" w:rsidRDefault="00F44CCF" w:rsidP="00F44CCF">
      <w:pPr>
        <w:pStyle w:val="ac"/>
      </w:pPr>
    </w:p>
    <w:p w14:paraId="742D5FC2" w14:textId="028E39DD" w:rsidR="00932385" w:rsidRPr="00EA1C17" w:rsidRDefault="00932385" w:rsidP="00BB3022">
      <w:pPr>
        <w:pStyle w:val="ac"/>
      </w:pPr>
    </w:p>
    <w:p w14:paraId="4DFB1BAF" w14:textId="6FF762F6" w:rsidR="00932385" w:rsidRPr="00EA1C17" w:rsidRDefault="00932385" w:rsidP="00BB3022">
      <w:pPr>
        <w:pStyle w:val="ac"/>
      </w:pPr>
    </w:p>
    <w:p w14:paraId="0876DFD4" w14:textId="4EF15179" w:rsidR="00932385" w:rsidRPr="00EA1C17" w:rsidRDefault="00932385" w:rsidP="00BB3022">
      <w:pPr>
        <w:pStyle w:val="ac"/>
      </w:pPr>
    </w:p>
    <w:p w14:paraId="5D6E3E2D" w14:textId="6B07587D" w:rsidR="00F312FA" w:rsidRPr="00EA1C17" w:rsidRDefault="00F312FA">
      <w:pPr>
        <w:widowControl/>
        <w:jc w:val="left"/>
        <w:rPr>
          <w:sz w:val="24"/>
        </w:rPr>
      </w:pPr>
      <w:r w:rsidRPr="00EA1C17">
        <w:br w:type="page"/>
      </w:r>
    </w:p>
    <w:p w14:paraId="6B1A718E" w14:textId="4CC59C8A" w:rsidR="00FB20F1" w:rsidRPr="00EA1C17" w:rsidRDefault="00C256F3" w:rsidP="00FB20F1">
      <w:pPr>
        <w:pStyle w:val="1"/>
        <w:rPr>
          <w:rFonts w:ascii="Times New Roman"/>
        </w:rPr>
      </w:pPr>
      <w:bookmarkStart w:id="12" w:name="_Toc166736186"/>
      <w:r w:rsidRPr="00EA1C17">
        <w:rPr>
          <w:rFonts w:ascii="Times New Roman"/>
        </w:rPr>
        <w:lastRenderedPageBreak/>
        <w:t>架构设计</w:t>
      </w:r>
      <w:bookmarkEnd w:id="12"/>
    </w:p>
    <w:p w14:paraId="07744A42" w14:textId="017BE52D" w:rsidR="00C256F3" w:rsidRPr="00EA1C17" w:rsidRDefault="00C256F3" w:rsidP="00C256F3">
      <w:pPr>
        <w:pStyle w:val="ac"/>
      </w:pPr>
      <w:r w:rsidRPr="00EA1C17">
        <w:t>C/S</w:t>
      </w:r>
      <w:r w:rsidRPr="00EA1C17">
        <w:t>（</w:t>
      </w:r>
      <w:r w:rsidRPr="00EA1C17">
        <w:t>Client/Server</w:t>
      </w:r>
      <w:r w:rsidRPr="00EA1C17">
        <w:t>）架构是一种经典的网络架构模式，通常用于分布式计算系统。在这种架构中，客户端（</w:t>
      </w:r>
      <w:r w:rsidRPr="00EA1C17">
        <w:t>Client</w:t>
      </w:r>
      <w:r w:rsidRPr="00EA1C17">
        <w:t>）负责发起请求，服务器（</w:t>
      </w:r>
      <w:r w:rsidRPr="00EA1C17">
        <w:t>Server</w:t>
      </w:r>
      <w:r w:rsidRPr="00EA1C17">
        <w:t>）负责处理请求并返回结果。客户端和服务器之间通过网络进行通信，这使得资源和数据处理能力可以集中在服务器端，而客户端则主要负责用户交互和请求的发送。</w:t>
      </w:r>
    </w:p>
    <w:p w14:paraId="026DC0C5" w14:textId="0601A101" w:rsidR="00205430" w:rsidRPr="00EA1C17" w:rsidRDefault="00205430" w:rsidP="00205430">
      <w:pPr>
        <w:jc w:val="center"/>
      </w:pPr>
      <w:r w:rsidRPr="00EA1C17">
        <w:rPr>
          <w:noProof/>
        </w:rPr>
        <w:drawing>
          <wp:inline distT="0" distB="0" distL="0" distR="0" wp14:anchorId="078A636E" wp14:editId="55E10F4C">
            <wp:extent cx="2243455" cy="2530727"/>
            <wp:effectExtent l="0" t="0" r="4445" b="3175"/>
            <wp:docPr id="1448544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44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4093" cy="25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35FA" w14:textId="3FE5F27E" w:rsidR="00205430" w:rsidRPr="00EA1C17" w:rsidRDefault="00205430" w:rsidP="00205430">
      <w:pPr>
        <w:pStyle w:val="2"/>
        <w:rPr>
          <w:rFonts w:ascii="Times New Roman" w:hAnsi="Times New Roman"/>
        </w:rPr>
      </w:pPr>
      <w:bookmarkStart w:id="13" w:name="_Toc166736187"/>
      <w:r w:rsidRPr="00EA1C17">
        <w:rPr>
          <w:rFonts w:ascii="Times New Roman" w:hAnsi="Times New Roman"/>
        </w:rPr>
        <w:t>C/S</w:t>
      </w:r>
      <w:r w:rsidRPr="00EA1C17">
        <w:rPr>
          <w:rFonts w:ascii="Times New Roman" w:hAnsi="Times New Roman"/>
        </w:rPr>
        <w:t>架构分析</w:t>
      </w:r>
      <w:bookmarkEnd w:id="13"/>
    </w:p>
    <w:p w14:paraId="22BB1C1A" w14:textId="0076EA25" w:rsidR="00C256F3" w:rsidRPr="00EA1C17" w:rsidRDefault="00C256F3" w:rsidP="00C256F3">
      <w:pPr>
        <w:pStyle w:val="ac"/>
      </w:pPr>
      <w:r w:rsidRPr="00EA1C17">
        <w:t>在我们的聊天软件项目中，我们采用了</w:t>
      </w:r>
      <w:r w:rsidRPr="00EA1C17">
        <w:t>CS</w:t>
      </w:r>
      <w:r w:rsidRPr="00EA1C17">
        <w:t>架构。服务器集中处理和管理所有用户的消息和连接，使得系统的控制和维护更加方便。同时，服务器可以进行统一的数据存储、用户验证和权限管理，确保系统的安全性和稳定性。服务器可以使用强大的硬件资源和优化的算法来处理大量并发请求，而客户端只需处理用户界面和简单的逻辑操作，这样可以更好地利用资源，提高系统性能。通过</w:t>
      </w:r>
      <w:r w:rsidRPr="00EA1C17">
        <w:t>CS</w:t>
      </w:r>
      <w:r w:rsidRPr="00EA1C17">
        <w:t>架构，客户端和服务器可以独立开发和升级，便于系统的扩展和功能的增加。新的客户端功能可以快速部署，而无需大幅修改服务器端代码。</w:t>
      </w:r>
    </w:p>
    <w:p w14:paraId="3730974F" w14:textId="5687112D" w:rsidR="00C256F3" w:rsidRPr="00EA1C17" w:rsidRDefault="00C256F3" w:rsidP="00205430">
      <w:pPr>
        <w:pStyle w:val="2"/>
        <w:rPr>
          <w:rFonts w:ascii="Times New Roman" w:hAnsi="Times New Roman"/>
        </w:rPr>
      </w:pPr>
      <w:bookmarkStart w:id="14" w:name="_Toc166736188"/>
      <w:r w:rsidRPr="00EA1C17">
        <w:rPr>
          <w:rFonts w:ascii="Times New Roman" w:hAnsi="Times New Roman"/>
        </w:rPr>
        <w:t>C</w:t>
      </w:r>
      <w:r w:rsidR="00205430" w:rsidRPr="00EA1C17">
        <w:rPr>
          <w:rFonts w:ascii="Times New Roman" w:hAnsi="Times New Roman"/>
        </w:rPr>
        <w:t>/</w:t>
      </w:r>
      <w:r w:rsidRPr="00EA1C17">
        <w:rPr>
          <w:rFonts w:ascii="Times New Roman" w:hAnsi="Times New Roman"/>
        </w:rPr>
        <w:t>S</w:t>
      </w:r>
      <w:r w:rsidRPr="00EA1C17">
        <w:rPr>
          <w:rFonts w:ascii="Times New Roman" w:hAnsi="Times New Roman"/>
        </w:rPr>
        <w:t>架构</w:t>
      </w:r>
      <w:r w:rsidR="00205430" w:rsidRPr="00EA1C17">
        <w:rPr>
          <w:rFonts w:ascii="Times New Roman" w:hAnsi="Times New Roman"/>
        </w:rPr>
        <w:t>实现</w:t>
      </w:r>
      <w:bookmarkEnd w:id="14"/>
    </w:p>
    <w:p w14:paraId="5E2972F6" w14:textId="77777777" w:rsidR="00C256F3" w:rsidRPr="00EA1C17" w:rsidRDefault="00C256F3" w:rsidP="00C256F3">
      <w:pPr>
        <w:pStyle w:val="ac"/>
      </w:pPr>
      <w:r w:rsidRPr="00EA1C17">
        <w:t>客户端设计：客户端应用程序负责捕捉用户输入（如文本消息、音视频数据等），并将这些数据打包成特定的协议格式，通过网络发送给服务器。此外，客户端还负责接收服务器的响应数据，并将其显示给用户。为了支持音视频通话，客户端需要集成音视频采集和编码功能。</w:t>
      </w:r>
    </w:p>
    <w:p w14:paraId="74365216" w14:textId="77777777" w:rsidR="00C256F3" w:rsidRPr="00EA1C17" w:rsidRDefault="00C256F3" w:rsidP="00C256F3">
      <w:pPr>
        <w:pStyle w:val="ac"/>
      </w:pPr>
      <w:r w:rsidRPr="00EA1C17">
        <w:t>服务器设计：服务器应用程序接收来自各个客户端的请求，解析请求数据，根据请求类型进行相应的处理（如消息转发、用户验证等），并将处理结果返回</w:t>
      </w:r>
      <w:r w:rsidRPr="00EA1C17">
        <w:lastRenderedPageBreak/>
        <w:t>给相应的客户端。服务器需要维护所有在线用户的连接信息，以便进行消息的高效转发和广播。</w:t>
      </w:r>
    </w:p>
    <w:p w14:paraId="5F92AF46" w14:textId="77777777" w:rsidR="00C256F3" w:rsidRPr="00EA1C17" w:rsidRDefault="00C256F3" w:rsidP="00C256F3">
      <w:pPr>
        <w:pStyle w:val="ac"/>
      </w:pPr>
      <w:r w:rsidRPr="00EA1C17">
        <w:t>网络通信：客户端和服务器之间通过</w:t>
      </w:r>
      <w:r w:rsidRPr="00EA1C17">
        <w:t>TCP</w:t>
      </w:r>
      <w:r w:rsidRPr="00EA1C17">
        <w:t>和</w:t>
      </w:r>
      <w:r w:rsidRPr="00EA1C17">
        <w:t>UDP</w:t>
      </w:r>
      <w:r w:rsidRPr="00EA1C17">
        <w:t>协议进行通信。</w:t>
      </w:r>
      <w:r w:rsidRPr="00EA1C17">
        <w:t>TCP</w:t>
      </w:r>
      <w:r w:rsidRPr="00EA1C17">
        <w:t>协议用于可靠的文本消息传输，确保消息的顺序和完整性；</w:t>
      </w:r>
      <w:r w:rsidRPr="00EA1C17">
        <w:t>UDP</w:t>
      </w:r>
      <w:r w:rsidRPr="00EA1C17">
        <w:t>协议用于音视频数据传输，以减少延迟和提高实时性。服务器需要监听特定的端口，处理来自客户端的</w:t>
      </w:r>
      <w:r w:rsidRPr="00EA1C17">
        <w:t>TCP</w:t>
      </w:r>
      <w:r w:rsidRPr="00EA1C17">
        <w:t>连接请求和</w:t>
      </w:r>
      <w:r w:rsidRPr="00EA1C17">
        <w:t>UDP</w:t>
      </w:r>
      <w:r w:rsidRPr="00EA1C17">
        <w:t>数据包。</w:t>
      </w:r>
    </w:p>
    <w:p w14:paraId="78C4420B" w14:textId="54F05027" w:rsidR="00C256F3" w:rsidRPr="00EA1C17" w:rsidRDefault="00C256F3" w:rsidP="00C256F3">
      <w:pPr>
        <w:pStyle w:val="ac"/>
      </w:pPr>
      <w:r w:rsidRPr="00EA1C17">
        <w:t>通过以上设计和实现，我们的聊天软件能够在局域网和跨网络环境中提供高效、可靠的文本和音视频通信服务。</w:t>
      </w:r>
      <w:r w:rsidRPr="00EA1C17">
        <w:t>CS</w:t>
      </w:r>
      <w:r w:rsidRPr="00EA1C17">
        <w:t>架构不仅简化了系统的开发和维护，还确保了良好的用户体验和系统性能。</w:t>
      </w:r>
    </w:p>
    <w:p w14:paraId="25BB78C6" w14:textId="77777777" w:rsidR="00205430" w:rsidRDefault="00205430" w:rsidP="00C256F3">
      <w:pPr>
        <w:pStyle w:val="ac"/>
      </w:pPr>
    </w:p>
    <w:p w14:paraId="2BD819A4" w14:textId="1170ED21" w:rsidR="00EA1C17" w:rsidRPr="00EA1C17" w:rsidRDefault="00EA1C17" w:rsidP="00EA1C17">
      <w:r w:rsidRPr="00EA1C17">
        <w:rPr>
          <w:noProof/>
        </w:rPr>
        <w:drawing>
          <wp:inline distT="0" distB="0" distL="0" distR="0" wp14:anchorId="3445CBF4" wp14:editId="51110DF2">
            <wp:extent cx="1124107" cy="1305107"/>
            <wp:effectExtent l="0" t="0" r="0" b="9525"/>
            <wp:docPr id="1990188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88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B886" w14:textId="7394A310" w:rsidR="00205430" w:rsidRPr="00EA1C17" w:rsidRDefault="00205430">
      <w:pPr>
        <w:widowControl/>
        <w:jc w:val="left"/>
        <w:rPr>
          <w:sz w:val="24"/>
        </w:rPr>
      </w:pPr>
      <w:r w:rsidRPr="00EA1C17">
        <w:br w:type="page"/>
      </w:r>
    </w:p>
    <w:p w14:paraId="2E5F0F9F" w14:textId="0D113B4B" w:rsidR="00FB20F1" w:rsidRPr="00EA1C17" w:rsidRDefault="0076217D" w:rsidP="00FB20F1">
      <w:pPr>
        <w:pStyle w:val="1"/>
        <w:rPr>
          <w:rFonts w:ascii="Times New Roman"/>
        </w:rPr>
      </w:pPr>
      <w:bookmarkStart w:id="15" w:name="_Toc166736189"/>
      <w:r>
        <w:rPr>
          <w:rFonts w:ascii="Times New Roman" w:hint="eastAsia"/>
        </w:rPr>
        <w:lastRenderedPageBreak/>
        <w:t>重要</w:t>
      </w:r>
      <w:r w:rsidR="00FB20F1" w:rsidRPr="00EA1C17">
        <w:rPr>
          <w:rFonts w:ascii="Times New Roman"/>
        </w:rPr>
        <w:t>细节</w:t>
      </w:r>
      <w:r>
        <w:rPr>
          <w:rFonts w:ascii="Times New Roman" w:hint="eastAsia"/>
        </w:rPr>
        <w:t>实现</w:t>
      </w:r>
      <w:r w:rsidR="00FB20F1" w:rsidRPr="00EA1C17">
        <w:rPr>
          <w:rFonts w:ascii="Times New Roman"/>
        </w:rPr>
        <w:t>说明</w:t>
      </w:r>
      <w:bookmarkEnd w:id="15"/>
    </w:p>
    <w:p w14:paraId="5F12DE51" w14:textId="32AC768D" w:rsidR="00843D8F" w:rsidRDefault="00843D8F" w:rsidP="0067633A">
      <w:pPr>
        <w:pStyle w:val="2"/>
      </w:pPr>
      <w:bookmarkStart w:id="16" w:name="_Toc166736190"/>
      <w:r>
        <w:rPr>
          <w:rFonts w:hint="eastAsia"/>
        </w:rPr>
        <w:t>代码结构</w:t>
      </w:r>
      <w:bookmarkEnd w:id="16"/>
    </w:p>
    <w:p w14:paraId="07C6FB2C" w14:textId="24469C6D" w:rsidR="00052535" w:rsidRDefault="00052535" w:rsidP="0067633A">
      <w:pPr>
        <w:pStyle w:val="3"/>
      </w:pPr>
      <w:bookmarkStart w:id="17" w:name="_Toc166736191"/>
      <w:r>
        <w:rPr>
          <w:rFonts w:hint="eastAsia"/>
        </w:rPr>
        <w:t>说明</w:t>
      </w:r>
      <w:bookmarkEnd w:id="17"/>
    </w:p>
    <w:p w14:paraId="135A2EBC" w14:textId="77777777" w:rsidR="00052535" w:rsidRDefault="00843D8F" w:rsidP="00052535">
      <w:pPr>
        <w:pStyle w:val="ac"/>
        <w:ind w:left="420" w:firstLine="420"/>
      </w:pPr>
      <w:r>
        <w:rPr>
          <w:rFonts w:hint="eastAsia"/>
        </w:rPr>
        <w:t>Client</w:t>
      </w:r>
      <w:r>
        <w:rPr>
          <w:rFonts w:hint="eastAsia"/>
        </w:rPr>
        <w:t>与</w:t>
      </w:r>
      <w:r>
        <w:rPr>
          <w:rFonts w:hint="eastAsia"/>
        </w:rPr>
        <w:t>Server</w:t>
      </w:r>
      <w:r>
        <w:rPr>
          <w:rFonts w:hint="eastAsia"/>
        </w:rPr>
        <w:t>均包含：</w:t>
      </w:r>
    </w:p>
    <w:p w14:paraId="649B7EEF" w14:textId="3802047E" w:rsidR="00843D8F" w:rsidRDefault="00843D8F" w:rsidP="00052535">
      <w:pPr>
        <w:pStyle w:val="ac"/>
        <w:numPr>
          <w:ilvl w:val="2"/>
          <w:numId w:val="29"/>
        </w:numPr>
      </w:pPr>
      <w:r>
        <w:rPr>
          <w:rFonts w:hint="eastAsia"/>
        </w:rPr>
        <w:t>主体类</w:t>
      </w:r>
      <w:r>
        <w:rPr>
          <w:rFonts w:hint="eastAsia"/>
        </w:rPr>
        <w:t>-main()</w:t>
      </w:r>
      <w:r>
        <w:rPr>
          <w:rFonts w:hint="eastAsia"/>
        </w:rPr>
        <w:t>方法在此处</w:t>
      </w:r>
      <w:r w:rsidR="00052535">
        <w:rPr>
          <w:rFonts w:hint="eastAsia"/>
        </w:rPr>
        <w:t>。</w:t>
      </w:r>
    </w:p>
    <w:p w14:paraId="243783B4" w14:textId="4073147D" w:rsidR="00052535" w:rsidRDefault="00052535" w:rsidP="00052535">
      <w:pPr>
        <w:pStyle w:val="ac"/>
        <w:numPr>
          <w:ilvl w:val="2"/>
          <w:numId w:val="29"/>
        </w:numPr>
      </w:pPr>
      <w:r>
        <w:rPr>
          <w:rFonts w:hint="eastAsia"/>
        </w:rPr>
        <w:t xml:space="preserve"> Utils-</w:t>
      </w:r>
      <w:r>
        <w:rPr>
          <w:rFonts w:hint="eastAsia"/>
        </w:rPr>
        <w:t>工具类。</w:t>
      </w:r>
    </w:p>
    <w:p w14:paraId="13FADEF4" w14:textId="50592B3B" w:rsidR="00052535" w:rsidRDefault="00052535" w:rsidP="00052535">
      <w:pPr>
        <w:pStyle w:val="ac"/>
        <w:numPr>
          <w:ilvl w:val="2"/>
          <w:numId w:val="29"/>
        </w:numPr>
      </w:pPr>
      <w:r>
        <w:rPr>
          <w:rFonts w:hint="eastAsia"/>
        </w:rPr>
        <w:t>Threads-</w:t>
      </w:r>
      <w:r>
        <w:rPr>
          <w:rFonts w:hint="eastAsia"/>
        </w:rPr>
        <w:t>线程类。实现</w:t>
      </w:r>
      <w:r>
        <w:rPr>
          <w:rFonts w:hint="eastAsia"/>
        </w:rPr>
        <w:t>Runnable</w:t>
      </w:r>
      <w:r>
        <w:rPr>
          <w:rFonts w:hint="eastAsia"/>
        </w:rPr>
        <w:t>接口的各种线程类。</w:t>
      </w:r>
    </w:p>
    <w:p w14:paraId="6F59AA86" w14:textId="41F898B7" w:rsidR="00052535" w:rsidRDefault="00052535" w:rsidP="00052535">
      <w:pPr>
        <w:pStyle w:val="ac"/>
        <w:numPr>
          <w:ilvl w:val="2"/>
          <w:numId w:val="29"/>
        </w:numPr>
      </w:pPr>
      <w:r>
        <w:rPr>
          <w:rFonts w:hint="eastAsia"/>
        </w:rPr>
        <w:t>Entity-</w:t>
      </w:r>
      <w:r>
        <w:rPr>
          <w:rFonts w:hint="eastAsia"/>
        </w:rPr>
        <w:t>实体类。包含所有报文类以及</w:t>
      </w:r>
      <w:r>
        <w:rPr>
          <w:rFonts w:hint="eastAsia"/>
        </w:rPr>
        <w:t>User</w:t>
      </w:r>
      <w:r>
        <w:rPr>
          <w:rFonts w:hint="eastAsia"/>
        </w:rPr>
        <w:t>类。</w:t>
      </w:r>
    </w:p>
    <w:p w14:paraId="72E9307D" w14:textId="07C07380" w:rsidR="00052535" w:rsidRDefault="00052535" w:rsidP="00052535">
      <w:pPr>
        <w:pStyle w:val="ac"/>
        <w:numPr>
          <w:ilvl w:val="2"/>
          <w:numId w:val="29"/>
        </w:numPr>
      </w:pPr>
      <w:r>
        <w:rPr>
          <w:rFonts w:hint="eastAsia"/>
        </w:rPr>
        <w:t>Common-</w:t>
      </w:r>
      <w:r>
        <w:rPr>
          <w:rFonts w:hint="eastAsia"/>
        </w:rPr>
        <w:t>常数据类。包含全局不变的数据，汇总便于修改。</w:t>
      </w:r>
    </w:p>
    <w:p w14:paraId="22801CE7" w14:textId="0507DDED" w:rsidR="00052535" w:rsidRDefault="00052535" w:rsidP="00052535">
      <w:pPr>
        <w:pStyle w:val="ac"/>
        <w:ind w:left="443"/>
        <w:rPr>
          <w:rFonts w:hint="eastAsia"/>
        </w:rPr>
      </w:pPr>
      <w:r>
        <w:rPr>
          <w:rFonts w:hint="eastAsia"/>
        </w:rPr>
        <w:t>Server</w:t>
      </w:r>
      <w:r>
        <w:rPr>
          <w:rFonts w:hint="eastAsia"/>
        </w:rPr>
        <w:t>还包含：</w:t>
      </w:r>
    </w:p>
    <w:p w14:paraId="28904E9A" w14:textId="2297EEFB" w:rsidR="00052535" w:rsidRDefault="00052535" w:rsidP="00052535">
      <w:pPr>
        <w:pStyle w:val="ac"/>
        <w:numPr>
          <w:ilvl w:val="0"/>
          <w:numId w:val="31"/>
        </w:numPr>
      </w:pPr>
      <w:r>
        <w:rPr>
          <w:rFonts w:hint="eastAsia"/>
        </w:rPr>
        <w:t>Mapper-</w:t>
      </w:r>
      <w:r>
        <w:rPr>
          <w:rFonts w:hint="eastAsia"/>
        </w:rPr>
        <w:t>映射类。用于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连接数据库。</w:t>
      </w:r>
    </w:p>
    <w:p w14:paraId="2777E647" w14:textId="74BA4F22" w:rsidR="00853B19" w:rsidRDefault="00052535" w:rsidP="0067633A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bookmarkStart w:id="18" w:name="_Toc166736192"/>
      <w:r>
        <w:rPr>
          <w:rFonts w:hint="eastAsia"/>
        </w:rPr>
        <w:t>代码结构展示</w:t>
      </w:r>
      <w:bookmarkEnd w:id="18"/>
    </w:p>
    <w:p w14:paraId="192B517D" w14:textId="48D17B66" w:rsidR="00052535" w:rsidRDefault="00853B19" w:rsidP="00843D8F">
      <w:pPr>
        <w:pStyle w:val="ac"/>
        <w:ind w:firstLine="0"/>
        <w:rPr>
          <w:rFonts w:hint="eastAsia"/>
        </w:rPr>
      </w:pPr>
      <w:r w:rsidRPr="00853B19">
        <w:drawing>
          <wp:anchor distT="0" distB="0" distL="114300" distR="114300" simplePos="0" relativeHeight="251661312" behindDoc="0" locked="0" layoutInCell="1" allowOverlap="1" wp14:anchorId="3CF67E2A" wp14:editId="1CE454A6">
            <wp:simplePos x="0" y="0"/>
            <wp:positionH relativeFrom="column">
              <wp:posOffset>3228340</wp:posOffset>
            </wp:positionH>
            <wp:positionV relativeFrom="paragraph">
              <wp:posOffset>386715</wp:posOffset>
            </wp:positionV>
            <wp:extent cx="1671320" cy="3029585"/>
            <wp:effectExtent l="0" t="0" r="5080" b="0"/>
            <wp:wrapTopAndBottom/>
            <wp:docPr id="482089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998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r="1627"/>
                    <a:stretch/>
                  </pic:blipFill>
                  <pic:spPr bwMode="auto">
                    <a:xfrm>
                      <a:off x="0" y="0"/>
                      <a:ext cx="1671320" cy="30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535">
        <w:drawing>
          <wp:anchor distT="0" distB="0" distL="114300" distR="114300" simplePos="0" relativeHeight="251660288" behindDoc="0" locked="0" layoutInCell="1" allowOverlap="1" wp14:anchorId="4589F182" wp14:editId="7006C2AA">
            <wp:simplePos x="0" y="0"/>
            <wp:positionH relativeFrom="page">
              <wp:posOffset>1432560</wp:posOffset>
            </wp:positionH>
            <wp:positionV relativeFrom="paragraph">
              <wp:posOffset>424815</wp:posOffset>
            </wp:positionV>
            <wp:extent cx="1833880" cy="3000375"/>
            <wp:effectExtent l="0" t="0" r="0" b="9525"/>
            <wp:wrapTopAndBottom/>
            <wp:docPr id="242253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5333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D8F">
        <w:tab/>
      </w:r>
      <w:r w:rsidR="00843D8F">
        <w:rPr>
          <w:rFonts w:hint="eastAsia"/>
        </w:rPr>
        <w:t>Client</w:t>
      </w:r>
      <w:r w:rsidR="00843D8F">
        <w:rPr>
          <w:rFonts w:hint="eastAsia"/>
        </w:rPr>
        <w:t>：</w:t>
      </w:r>
      <w:r w:rsidR="00052535">
        <w:tab/>
      </w:r>
      <w:r w:rsidR="00052535">
        <w:tab/>
      </w:r>
      <w:r w:rsidR="00052535">
        <w:tab/>
      </w:r>
      <w:r w:rsidR="00052535">
        <w:tab/>
      </w:r>
      <w:r w:rsidR="00052535">
        <w:tab/>
      </w:r>
      <w:r w:rsidR="00052535">
        <w:tab/>
      </w:r>
      <w:r w:rsidR="00052535">
        <w:tab/>
      </w:r>
      <w:r w:rsidR="00052535">
        <w:tab/>
      </w:r>
      <w:r w:rsidR="00052535">
        <w:tab/>
      </w:r>
      <w:r w:rsidR="00052535">
        <w:rPr>
          <w:rFonts w:hint="eastAsia"/>
        </w:rPr>
        <w:t>Server:</w:t>
      </w:r>
      <w:r w:rsidRPr="00853B19">
        <w:rPr>
          <w:noProof/>
        </w:rPr>
        <w:t xml:space="preserve"> </w:t>
      </w:r>
    </w:p>
    <w:p w14:paraId="23CADD0F" w14:textId="079E7DF6" w:rsidR="00843D8F" w:rsidRDefault="00843D8F" w:rsidP="00843D8F">
      <w:pPr>
        <w:pStyle w:val="ac"/>
        <w:ind w:firstLine="0"/>
      </w:pPr>
    </w:p>
    <w:p w14:paraId="74680B3E" w14:textId="39B12244" w:rsidR="00853B19" w:rsidRDefault="0076217D" w:rsidP="0067633A">
      <w:pPr>
        <w:pStyle w:val="2"/>
      </w:pPr>
      <w:bookmarkStart w:id="19" w:name="_Toc166736193"/>
      <w:r>
        <w:rPr>
          <w:rFonts w:hint="eastAsia"/>
        </w:rPr>
        <w:t>Client</w:t>
      </w:r>
      <w:r>
        <w:rPr>
          <w:rFonts w:hint="eastAsia"/>
        </w:rPr>
        <w:t>重点细节</w:t>
      </w:r>
      <w:bookmarkEnd w:id="19"/>
    </w:p>
    <w:p w14:paraId="5067A0F4" w14:textId="559880EE" w:rsidR="0076217D" w:rsidRDefault="0076217D" w:rsidP="0067633A">
      <w:pPr>
        <w:pStyle w:val="3"/>
      </w:pPr>
      <w:r>
        <w:rPr>
          <w:rFonts w:hint="eastAsia"/>
        </w:rPr>
        <w:t xml:space="preserve"> </w:t>
      </w:r>
      <w:bookmarkStart w:id="20" w:name="_Toc166736194"/>
      <w:r>
        <w:rPr>
          <w:rFonts w:hint="eastAsia"/>
        </w:rPr>
        <w:t>Client主体类的生命历程</w:t>
      </w:r>
      <w:bookmarkEnd w:id="20"/>
    </w:p>
    <w:p w14:paraId="0848B39C" w14:textId="5C56266E" w:rsidR="0051537F" w:rsidRDefault="0076217D" w:rsidP="0051537F">
      <w:pPr>
        <w:pStyle w:val="ac"/>
        <w:ind w:left="840" w:firstLine="0"/>
      </w:pPr>
      <w:r>
        <w:rPr>
          <w:rFonts w:hint="eastAsia"/>
        </w:rPr>
        <w:t>1.</w:t>
      </w:r>
      <w:r w:rsidR="0051537F">
        <w:rPr>
          <w:rFonts w:hint="eastAsia"/>
        </w:rPr>
        <w:t xml:space="preserve"> </w:t>
      </w:r>
      <w:r>
        <w:rPr>
          <w:rFonts w:hint="eastAsia"/>
        </w:rPr>
        <w:t>程序开始运行</w:t>
      </w:r>
      <w:r>
        <w:rPr>
          <w:rFonts w:hint="eastAsia"/>
        </w:rPr>
        <w:t>-&gt;Client</w:t>
      </w:r>
      <w:r>
        <w:rPr>
          <w:rFonts w:hint="eastAsia"/>
        </w:rPr>
        <w:t>类对必要的变量进行初始化，包括</w:t>
      </w:r>
      <w:r>
        <w:rPr>
          <w:rFonts w:hint="eastAsia"/>
        </w:rPr>
        <w:t>scanner</w:t>
      </w:r>
      <w:r>
        <w:rPr>
          <w:rFonts w:hint="eastAsia"/>
        </w:rPr>
        <w:t>、</w:t>
      </w:r>
      <w:r>
        <w:rPr>
          <w:rFonts w:hint="eastAsia"/>
        </w:rPr>
        <w:lastRenderedPageBreak/>
        <w:t>socket</w:t>
      </w:r>
      <w:r w:rsidR="0051537F">
        <w:rPr>
          <w:rFonts w:hint="eastAsia"/>
        </w:rPr>
        <w:t>等。</w:t>
      </w:r>
      <w:r w:rsidR="0051537F">
        <w:rPr>
          <w:rFonts w:hint="eastAsia"/>
        </w:rPr>
        <w:t>Client</w:t>
      </w:r>
      <w:r w:rsidR="0051537F">
        <w:rPr>
          <w:rFonts w:hint="eastAsia"/>
        </w:rPr>
        <w:t>类用简单的逻辑完成用户的登录输入、连接服务器、发送登录报文。</w:t>
      </w:r>
    </w:p>
    <w:p w14:paraId="471FB33C" w14:textId="25B639E9" w:rsidR="0051537F" w:rsidRPr="00EA1C17" w:rsidRDefault="0051537F" w:rsidP="0051537F">
      <w:pPr>
        <w:pStyle w:val="ac"/>
        <w:ind w:left="840" w:firstLine="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登录成功后：</w:t>
      </w:r>
      <w:r>
        <w:rPr>
          <w:rFonts w:hint="eastAsia"/>
        </w:rPr>
        <w:t>Client</w:t>
      </w:r>
      <w:r>
        <w:rPr>
          <w:rFonts w:hint="eastAsia"/>
        </w:rPr>
        <w:t>类开启两个线程：</w:t>
      </w:r>
      <w:proofErr w:type="spellStart"/>
      <w:r w:rsidRPr="0051537F">
        <w:t>listenTcpMessage</w:t>
      </w:r>
      <w:proofErr w:type="spellEnd"/>
      <w:r>
        <w:rPr>
          <w:rFonts w:hint="eastAsia"/>
        </w:rPr>
        <w:t>专职于监听</w:t>
      </w:r>
      <w:r>
        <w:rPr>
          <w:rFonts w:hint="eastAsia"/>
        </w:rPr>
        <w:t>Server</w:t>
      </w:r>
      <w:r>
        <w:rPr>
          <w:rFonts w:hint="eastAsia"/>
        </w:rPr>
        <w:t>传来的报文，并作出反应；</w:t>
      </w:r>
      <w:proofErr w:type="spellStart"/>
      <w:r>
        <w:rPr>
          <w:rFonts w:hint="eastAsia"/>
        </w:rPr>
        <w:t>TcpInputThread</w:t>
      </w:r>
      <w:proofErr w:type="spellEnd"/>
      <w:r>
        <w:rPr>
          <w:rFonts w:hint="eastAsia"/>
        </w:rPr>
        <w:t>线程类，</w:t>
      </w:r>
      <w:r>
        <w:rPr>
          <w:rFonts w:hint="eastAsia"/>
        </w:rPr>
        <w:t>Client</w:t>
      </w:r>
      <w:r>
        <w:rPr>
          <w:rFonts w:hint="eastAsia"/>
        </w:rPr>
        <w:t>类将</w:t>
      </w:r>
      <w:r>
        <w:rPr>
          <w:rFonts w:hint="eastAsia"/>
        </w:rPr>
        <w:t>scanner</w:t>
      </w:r>
      <w:r>
        <w:rPr>
          <w:rFonts w:hint="eastAsia"/>
        </w:rPr>
        <w:t>交给它。这个线程类专职于扫描用户输入，并根据不同输入采取</w:t>
      </w:r>
      <w:r w:rsidR="00D9560F" w:rsidRPr="00D9560F">
        <w:drawing>
          <wp:anchor distT="0" distB="0" distL="114300" distR="114300" simplePos="0" relativeHeight="251663360" behindDoc="0" locked="0" layoutInCell="1" allowOverlap="1" wp14:anchorId="3F7B9D61" wp14:editId="3824BBFF">
            <wp:simplePos x="0" y="0"/>
            <wp:positionH relativeFrom="margin">
              <wp:align>right</wp:align>
            </wp:positionH>
            <wp:positionV relativeFrom="paragraph">
              <wp:posOffset>579120</wp:posOffset>
            </wp:positionV>
            <wp:extent cx="5651500" cy="3340735"/>
            <wp:effectExtent l="0" t="0" r="6350" b="0"/>
            <wp:wrapTopAndBottom/>
            <wp:docPr id="550198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9823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行动。至此，</w:t>
      </w:r>
      <w:r>
        <w:rPr>
          <w:rFonts w:hint="eastAsia"/>
        </w:rPr>
        <w:t>Client</w:t>
      </w:r>
      <w:r>
        <w:rPr>
          <w:rFonts w:hint="eastAsia"/>
        </w:rPr>
        <w:t>主体类的生命历程结束。</w:t>
      </w:r>
    </w:p>
    <w:p w14:paraId="70F7897F" w14:textId="0AA1C007" w:rsidR="00C256F3" w:rsidRPr="00EA1C17" w:rsidRDefault="00D9560F" w:rsidP="0067633A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bookmarkStart w:id="21" w:name="_Toc166736195"/>
      <w:r>
        <w:rPr>
          <w:rFonts w:hint="eastAsia"/>
        </w:rPr>
        <w:t>UDP部分</w:t>
      </w:r>
      <w:bookmarkEnd w:id="21"/>
    </w:p>
    <w:p w14:paraId="6362C9F7" w14:textId="6CFA8575" w:rsidR="00C256F3" w:rsidRDefault="00D9560F" w:rsidP="00D9560F">
      <w:pPr>
        <w:pStyle w:val="ac"/>
        <w:ind w:left="841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2010C6" wp14:editId="699583D1">
            <wp:simplePos x="0" y="0"/>
            <wp:positionH relativeFrom="column">
              <wp:posOffset>22860</wp:posOffset>
            </wp:positionH>
            <wp:positionV relativeFrom="paragraph">
              <wp:posOffset>661035</wp:posOffset>
            </wp:positionV>
            <wp:extent cx="5651500" cy="1814195"/>
            <wp:effectExtent l="0" t="0" r="6350" b="0"/>
            <wp:wrapTopAndBottom/>
            <wp:docPr id="192169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37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1.</w:t>
      </w:r>
      <w:r>
        <w:rPr>
          <w:rFonts w:hint="eastAsia"/>
        </w:rPr>
        <w:t>当</w:t>
      </w:r>
      <w:proofErr w:type="spellStart"/>
      <w:r w:rsidRPr="0051537F">
        <w:t>listenTcpMessage</w:t>
      </w:r>
      <w:proofErr w:type="spellEnd"/>
      <w:r>
        <w:rPr>
          <w:rFonts w:hint="eastAsia"/>
        </w:rPr>
        <w:t>线程监听到</w:t>
      </w:r>
      <w:r>
        <w:rPr>
          <w:rFonts w:hint="eastAsia"/>
        </w:rPr>
        <w:t>Server</w:t>
      </w:r>
      <w:r>
        <w:rPr>
          <w:rFonts w:hint="eastAsia"/>
        </w:rPr>
        <w:t>的开启音视频通知时，它打开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收发线程</w:t>
      </w:r>
    </w:p>
    <w:p w14:paraId="4CA5E806" w14:textId="2F4104C3" w:rsidR="00D9560F" w:rsidRDefault="00D25C1F" w:rsidP="00C256F3">
      <w:pPr>
        <w:pStyle w:val="ac"/>
      </w:pPr>
      <w:r>
        <w:rPr>
          <w:rFonts w:hint="eastAsia"/>
        </w:rPr>
        <w:t>2.udpSendThread</w:t>
      </w:r>
      <w:r>
        <w:rPr>
          <w:rFonts w:hint="eastAsia"/>
        </w:rPr>
        <w:t>中，对</w:t>
      </w:r>
      <w:r>
        <w:rPr>
          <w:rFonts w:hint="eastAsia"/>
        </w:rPr>
        <w:t>UDP</w:t>
      </w:r>
      <w:r>
        <w:rPr>
          <w:rFonts w:hint="eastAsia"/>
        </w:rPr>
        <w:t>报文格式的处理：</w:t>
      </w:r>
    </w:p>
    <w:p w14:paraId="4DED94F4" w14:textId="5E823B26" w:rsidR="00D25C1F" w:rsidRDefault="00D25C1F" w:rsidP="00D25C1F">
      <w:pPr>
        <w:pStyle w:val="ac"/>
        <w:ind w:left="840" w:firstLine="1"/>
      </w:pPr>
      <w:r>
        <w:rPr>
          <w:rFonts w:hint="eastAsia"/>
        </w:rPr>
        <w:t>先放入本用户</w:t>
      </w:r>
      <w:r>
        <w:rPr>
          <w:rFonts w:hint="eastAsia"/>
        </w:rPr>
        <w:t>ID</w:t>
      </w:r>
      <w:r>
        <w:rPr>
          <w:rFonts w:hint="eastAsia"/>
        </w:rPr>
        <w:t>，其次是这个报文中真正的数据的长度，最后是区分</w:t>
      </w:r>
      <w:r>
        <w:rPr>
          <w:rFonts w:hint="eastAsia"/>
        </w:rPr>
        <w:t>video</w:t>
      </w:r>
      <w:r>
        <w:rPr>
          <w:rFonts w:hint="eastAsia"/>
        </w:rPr>
        <w:t>于</w:t>
      </w:r>
      <w:r>
        <w:rPr>
          <w:rFonts w:hint="eastAsia"/>
        </w:rPr>
        <w:t>audio</w:t>
      </w:r>
      <w:r>
        <w:rPr>
          <w:rFonts w:hint="eastAsia"/>
        </w:rPr>
        <w:t>数据的</w:t>
      </w:r>
      <w:r>
        <w:rPr>
          <w:rFonts w:hint="eastAsia"/>
        </w:rPr>
        <w:t>Flag</w:t>
      </w:r>
      <w:r>
        <w:rPr>
          <w:rFonts w:hint="eastAsia"/>
        </w:rPr>
        <w:t>，其后跟着真正的数据。这个顺序是由报文的被处理顺序决定的。</w:t>
      </w:r>
    </w:p>
    <w:p w14:paraId="6523A198" w14:textId="1984B65E" w:rsidR="00D25C1F" w:rsidRDefault="00D25C1F" w:rsidP="00D25C1F">
      <w:pPr>
        <w:pStyle w:val="ac"/>
        <w:ind w:left="840" w:firstLine="1"/>
      </w:pPr>
      <w:r>
        <w:rPr>
          <w:rFonts w:hint="eastAsia"/>
        </w:rPr>
        <w:lastRenderedPageBreak/>
        <w:t>Server</w:t>
      </w:r>
      <w:r>
        <w:rPr>
          <w:rFonts w:hint="eastAsia"/>
        </w:rPr>
        <w:t>将首先接收到报文，</w:t>
      </w:r>
      <w:r>
        <w:rPr>
          <w:rFonts w:hint="eastAsia"/>
        </w:rPr>
        <w:t>Server</w:t>
      </w:r>
      <w:r>
        <w:rPr>
          <w:rFonts w:hint="eastAsia"/>
        </w:rPr>
        <w:t>首先需要弄清楚这个报文是谁发的，它要传给谁，于是先取出</w:t>
      </w:r>
      <w:r>
        <w:rPr>
          <w:rFonts w:hint="eastAsia"/>
        </w:rPr>
        <w:t>ID</w:t>
      </w:r>
      <w:r>
        <w:rPr>
          <w:rFonts w:hint="eastAsia"/>
        </w:rPr>
        <w:t>。之后，</w:t>
      </w:r>
      <w:r>
        <w:rPr>
          <w:rFonts w:hint="eastAsia"/>
        </w:rPr>
        <w:t>Server</w:t>
      </w:r>
      <w:r>
        <w:rPr>
          <w:rFonts w:hint="eastAsia"/>
        </w:rPr>
        <w:t>需要知道真是数据长度。至于是</w:t>
      </w:r>
      <w:r>
        <w:rPr>
          <w:rFonts w:hint="eastAsia"/>
        </w:rPr>
        <w:t>video</w:t>
      </w:r>
      <w:r>
        <w:rPr>
          <w:rFonts w:hint="eastAsia"/>
        </w:rPr>
        <w:t>还是</w:t>
      </w:r>
      <w:r>
        <w:rPr>
          <w:rFonts w:hint="eastAsia"/>
        </w:rPr>
        <w:t>audio</w:t>
      </w:r>
      <w:r>
        <w:rPr>
          <w:rFonts w:hint="eastAsia"/>
        </w:rPr>
        <w:t>，</w:t>
      </w:r>
      <w:r>
        <w:rPr>
          <w:rFonts w:hint="eastAsia"/>
        </w:rPr>
        <w:t>Server</w:t>
      </w:r>
      <w:r>
        <w:rPr>
          <w:rFonts w:hint="eastAsia"/>
        </w:rPr>
        <w:t>并不关心。所以，</w:t>
      </w:r>
      <w:r>
        <w:rPr>
          <w:rFonts w:hint="eastAsia"/>
        </w:rPr>
        <w:t>Server</w:t>
      </w:r>
      <w:r>
        <w:rPr>
          <w:rFonts w:hint="eastAsia"/>
        </w:rPr>
        <w:t>可以顺序地取出前两个</w:t>
      </w:r>
      <w:r>
        <w:rPr>
          <w:rFonts w:hint="eastAsia"/>
        </w:rPr>
        <w:t>int</w:t>
      </w:r>
      <w:r>
        <w:rPr>
          <w:rFonts w:hint="eastAsia"/>
        </w:rPr>
        <w:t>，并去掉第一个</w:t>
      </w:r>
      <w:r>
        <w:rPr>
          <w:rFonts w:hint="eastAsia"/>
        </w:rPr>
        <w:t>int ID</w:t>
      </w:r>
      <w:r>
        <w:rPr>
          <w:rFonts w:hint="eastAsia"/>
        </w:rPr>
        <w:t>，将长度、</w:t>
      </w:r>
      <w:r>
        <w:rPr>
          <w:rFonts w:hint="eastAsia"/>
        </w:rPr>
        <w:t>Flag</w:t>
      </w:r>
      <w:r>
        <w:rPr>
          <w:rFonts w:hint="eastAsia"/>
        </w:rPr>
        <w:t>、数据重新打包发给另一个</w:t>
      </w:r>
      <w:r w:rsidRPr="00D25C1F">
        <w:drawing>
          <wp:anchor distT="0" distB="0" distL="114300" distR="114300" simplePos="0" relativeHeight="251665408" behindDoc="0" locked="0" layoutInCell="1" allowOverlap="1" wp14:anchorId="0DA16B61" wp14:editId="3D210175">
            <wp:simplePos x="0" y="0"/>
            <wp:positionH relativeFrom="column">
              <wp:posOffset>48260</wp:posOffset>
            </wp:positionH>
            <wp:positionV relativeFrom="paragraph">
              <wp:posOffset>355600</wp:posOffset>
            </wp:positionV>
            <wp:extent cx="5651500" cy="2216150"/>
            <wp:effectExtent l="0" t="0" r="6350" b="0"/>
            <wp:wrapTopAndBottom/>
            <wp:docPr id="2016112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228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用户。</w:t>
      </w:r>
    </w:p>
    <w:p w14:paraId="5C976979" w14:textId="3694FD80" w:rsidR="00D25C1F" w:rsidRPr="00EA1C17" w:rsidRDefault="00D25C1F" w:rsidP="00D25C1F">
      <w:pPr>
        <w:pStyle w:val="ac"/>
        <w:ind w:left="840" w:firstLine="1"/>
        <w:rPr>
          <w:rFonts w:hint="eastAsia"/>
        </w:rPr>
      </w:pPr>
    </w:p>
    <w:p w14:paraId="197F4135" w14:textId="5F36A384" w:rsidR="00FB20F1" w:rsidRDefault="00D25C1F" w:rsidP="0067633A">
      <w:pPr>
        <w:pStyle w:val="2"/>
      </w:pPr>
      <w:bookmarkStart w:id="22" w:name="_Toc166736196"/>
      <w:r>
        <w:rPr>
          <w:rFonts w:hint="eastAsia"/>
        </w:rPr>
        <w:t>Server</w:t>
      </w:r>
      <w:r>
        <w:rPr>
          <w:rFonts w:hint="eastAsia"/>
        </w:rPr>
        <w:t>重点细节</w:t>
      </w:r>
      <w:bookmarkEnd w:id="22"/>
    </w:p>
    <w:p w14:paraId="18861CE6" w14:textId="77B00903" w:rsidR="00D25C1F" w:rsidRDefault="00D25C1F" w:rsidP="0067633A">
      <w:pPr>
        <w:pStyle w:val="3"/>
      </w:pPr>
      <w:bookmarkStart w:id="23" w:name="_Toc166736197"/>
      <w:r>
        <w:rPr>
          <w:rFonts w:hint="eastAsia"/>
        </w:rPr>
        <w:t>Server主体类</w:t>
      </w:r>
      <w:bookmarkEnd w:id="23"/>
    </w:p>
    <w:p w14:paraId="7DE5166A" w14:textId="6E41D59E" w:rsidR="00D25C1F" w:rsidRDefault="00514DD4" w:rsidP="00D25C1F">
      <w:pPr>
        <w:pStyle w:val="ac"/>
        <w:ind w:left="840" w:firstLine="0"/>
      </w:pPr>
      <w:r w:rsidRPr="00514DD4">
        <w:drawing>
          <wp:anchor distT="0" distB="0" distL="114300" distR="114300" simplePos="0" relativeHeight="251666432" behindDoc="0" locked="0" layoutInCell="1" allowOverlap="1" wp14:anchorId="03EF4A86" wp14:editId="6EACFE1D">
            <wp:simplePos x="0" y="0"/>
            <wp:positionH relativeFrom="margin">
              <wp:align>right</wp:align>
            </wp:positionH>
            <wp:positionV relativeFrom="paragraph">
              <wp:posOffset>1201420</wp:posOffset>
            </wp:positionV>
            <wp:extent cx="5651500" cy="2906395"/>
            <wp:effectExtent l="0" t="0" r="6350" b="8255"/>
            <wp:wrapTopAndBottom/>
            <wp:docPr id="1785041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145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C1F">
        <w:rPr>
          <w:rFonts w:hint="eastAsia"/>
        </w:rPr>
        <w:t>Server</w:t>
      </w:r>
      <w:r w:rsidR="00D25C1F">
        <w:rPr>
          <w:rFonts w:hint="eastAsia"/>
        </w:rPr>
        <w:t>主体类简单而重要，它是一个</w:t>
      </w:r>
      <w:r w:rsidR="00D25C1F">
        <w:rPr>
          <w:rFonts w:hint="eastAsia"/>
        </w:rPr>
        <w:t>while(true)</w:t>
      </w:r>
      <w:r w:rsidR="00D25C1F">
        <w:rPr>
          <w:rFonts w:hint="eastAsia"/>
        </w:rPr>
        <w:t>循环，循环内进行</w:t>
      </w:r>
      <w:proofErr w:type="spellStart"/>
      <w:r w:rsidR="00D25C1F">
        <w:rPr>
          <w:rFonts w:hint="eastAsia"/>
        </w:rPr>
        <w:t>serversocket.accept</w:t>
      </w:r>
      <w:proofErr w:type="spellEnd"/>
      <w:r w:rsidR="00D25C1F">
        <w:rPr>
          <w:rFonts w:hint="eastAsia"/>
        </w:rPr>
        <w:t>()</w:t>
      </w:r>
      <w:r w:rsidR="00D25C1F">
        <w:rPr>
          <w:rFonts w:hint="eastAsia"/>
        </w:rPr>
        <w:t>，等待</w:t>
      </w:r>
      <w:r w:rsidR="00D25C1F">
        <w:rPr>
          <w:rFonts w:hint="eastAsia"/>
        </w:rPr>
        <w:t>client</w:t>
      </w:r>
      <w:r w:rsidR="00D25C1F">
        <w:rPr>
          <w:rFonts w:hint="eastAsia"/>
        </w:rPr>
        <w:t>的连接。当一个连接被建立，它开启一个专用线程</w:t>
      </w:r>
      <w:proofErr w:type="spellStart"/>
      <w:r w:rsidR="00D25C1F">
        <w:rPr>
          <w:rFonts w:hint="eastAsia"/>
        </w:rPr>
        <w:t>SingleTcpThread</w:t>
      </w:r>
      <w:proofErr w:type="spellEnd"/>
      <w:r w:rsidR="00D25C1F">
        <w:rPr>
          <w:rFonts w:hint="eastAsia"/>
        </w:rPr>
        <w:t>，并将</w:t>
      </w:r>
      <w:r w:rsidR="00D25C1F">
        <w:rPr>
          <w:rFonts w:hint="eastAsia"/>
        </w:rPr>
        <w:t>socket</w:t>
      </w:r>
      <w:r>
        <w:rPr>
          <w:rFonts w:hint="eastAsia"/>
        </w:rPr>
        <w:t>以及</w:t>
      </w:r>
      <w:r>
        <w:rPr>
          <w:rFonts w:hint="eastAsia"/>
        </w:rPr>
        <w:t>HashMap</w:t>
      </w:r>
      <w:r>
        <w:rPr>
          <w:rFonts w:hint="eastAsia"/>
        </w:rPr>
        <w:t>（前文提过）</w:t>
      </w:r>
      <w:r w:rsidR="00D25C1F">
        <w:rPr>
          <w:rFonts w:hint="eastAsia"/>
        </w:rPr>
        <w:t>传给该线程。</w:t>
      </w:r>
    </w:p>
    <w:p w14:paraId="7DC3D3F9" w14:textId="48D61F47" w:rsidR="00514DD4" w:rsidRDefault="00514DD4" w:rsidP="00514DD4">
      <w:pPr>
        <w:pStyle w:val="ac"/>
      </w:pPr>
    </w:p>
    <w:p w14:paraId="21E295CA" w14:textId="1997A656" w:rsidR="00514DD4" w:rsidRPr="00514DD4" w:rsidRDefault="00514DD4" w:rsidP="0067633A">
      <w:pPr>
        <w:pStyle w:val="3"/>
        <w:rPr>
          <w:rFonts w:hint="eastAsia"/>
        </w:rPr>
      </w:pPr>
      <w:bookmarkStart w:id="24" w:name="_Toc166736198"/>
      <w:proofErr w:type="spellStart"/>
      <w:r>
        <w:rPr>
          <w:rFonts w:hint="eastAsia"/>
        </w:rPr>
        <w:t>SingleTcpThread</w:t>
      </w:r>
      <w:bookmarkEnd w:id="24"/>
      <w:proofErr w:type="spellEnd"/>
    </w:p>
    <w:p w14:paraId="79DEA97B" w14:textId="2768B633" w:rsidR="00FB20F1" w:rsidRDefault="00514DD4" w:rsidP="00BB3022">
      <w:pPr>
        <w:pStyle w:val="ac"/>
      </w:pPr>
      <w:r>
        <w:tab/>
      </w:r>
      <w:r>
        <w:tab/>
      </w:r>
      <w:r>
        <w:rPr>
          <w:rFonts w:hint="eastAsia"/>
        </w:rPr>
        <w:t>这个线程负责一个用户在他于朋友联络上之前的一切事务：登录、尝试联络朋友、等待被朋友联络。</w:t>
      </w:r>
    </w:p>
    <w:p w14:paraId="00F32C15" w14:textId="178FE15F" w:rsidR="00514DD4" w:rsidRDefault="00514DD4" w:rsidP="00BB3022">
      <w:pPr>
        <w:pStyle w:val="ac"/>
      </w:pPr>
      <w:r>
        <w:tab/>
      </w:r>
      <w:r>
        <w:tab/>
      </w:r>
      <w:r>
        <w:rPr>
          <w:rFonts w:hint="eastAsia"/>
        </w:rPr>
        <w:t>其中“等待被朋友联络”的实际方式为监测该用户的</w:t>
      </w:r>
      <w:r>
        <w:rPr>
          <w:rFonts w:hint="eastAsia"/>
        </w:rPr>
        <w:t>socket</w:t>
      </w:r>
      <w:r>
        <w:rPr>
          <w:rFonts w:hint="eastAsia"/>
        </w:rPr>
        <w:t>是否还在</w:t>
      </w:r>
      <w:r>
        <w:rPr>
          <w:rFonts w:hint="eastAsia"/>
        </w:rPr>
        <w:t>HashMap</w:t>
      </w:r>
      <w:r>
        <w:rPr>
          <w:rFonts w:hint="eastAsia"/>
        </w:rPr>
        <w:t>中（前文提过），若发现不在了，说明这个用户被朋友联络，此线程应该终止。若此用户主动联系上了朋友，则应该将自己的与朋友的</w:t>
      </w:r>
      <w:r>
        <w:rPr>
          <w:rFonts w:hint="eastAsia"/>
        </w:rPr>
        <w:t>socket</w:t>
      </w:r>
      <w:r>
        <w:rPr>
          <w:rFonts w:hint="eastAsia"/>
        </w:rPr>
        <w:t>从</w:t>
      </w:r>
      <w:r w:rsidR="009A3BFA" w:rsidRPr="009A3BFA">
        <w:drawing>
          <wp:anchor distT="0" distB="0" distL="114300" distR="114300" simplePos="0" relativeHeight="251681792" behindDoc="0" locked="0" layoutInCell="1" allowOverlap="1" wp14:anchorId="21F7AEC0" wp14:editId="73F3ACC1">
            <wp:simplePos x="0" y="0"/>
            <wp:positionH relativeFrom="page">
              <wp:align>center</wp:align>
            </wp:positionH>
            <wp:positionV relativeFrom="paragraph">
              <wp:posOffset>1955800</wp:posOffset>
            </wp:positionV>
            <wp:extent cx="5651500" cy="2254250"/>
            <wp:effectExtent l="0" t="0" r="6350" b="0"/>
            <wp:wrapTopAndBottom/>
            <wp:docPr id="444849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4978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DD4">
        <w:drawing>
          <wp:anchor distT="0" distB="0" distL="114300" distR="114300" simplePos="0" relativeHeight="251667456" behindDoc="0" locked="0" layoutInCell="1" allowOverlap="1" wp14:anchorId="5E4A448C" wp14:editId="63669F94">
            <wp:simplePos x="0" y="0"/>
            <wp:positionH relativeFrom="margin">
              <wp:align>left</wp:align>
            </wp:positionH>
            <wp:positionV relativeFrom="paragraph">
              <wp:posOffset>872490</wp:posOffset>
            </wp:positionV>
            <wp:extent cx="5651500" cy="878205"/>
            <wp:effectExtent l="0" t="0" r="6350" b="0"/>
            <wp:wrapTopAndBottom/>
            <wp:docPr id="1721013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1397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HashMap</w:t>
      </w:r>
      <w:r>
        <w:rPr>
          <w:rFonts w:hint="eastAsia"/>
        </w:rPr>
        <w:t>取出，并将两个</w:t>
      </w:r>
      <w:r>
        <w:rPr>
          <w:rFonts w:hint="eastAsia"/>
        </w:rPr>
        <w:t>socket</w:t>
      </w:r>
      <w:r>
        <w:rPr>
          <w:rFonts w:hint="eastAsia"/>
        </w:rPr>
        <w:t>一同交给一个新线程：</w:t>
      </w:r>
      <w:proofErr w:type="spellStart"/>
      <w:r>
        <w:rPr>
          <w:rFonts w:hint="eastAsia"/>
        </w:rPr>
        <w:t>CommunicationThread</w:t>
      </w:r>
      <w:proofErr w:type="spellEnd"/>
      <w:r>
        <w:rPr>
          <w:rFonts w:hint="eastAsia"/>
        </w:rPr>
        <w:t>。</w:t>
      </w:r>
    </w:p>
    <w:p w14:paraId="519F31F8" w14:textId="0E759D59" w:rsidR="00514DD4" w:rsidRDefault="009A3BFA" w:rsidP="0067633A">
      <w:pPr>
        <w:pStyle w:val="3"/>
      </w:pPr>
      <w:bookmarkStart w:id="25" w:name="_Toc166736199"/>
      <w:proofErr w:type="spellStart"/>
      <w:r>
        <w:rPr>
          <w:rFonts w:hint="eastAsia"/>
        </w:rPr>
        <w:t>CommunicationThread</w:t>
      </w:r>
      <w:bookmarkEnd w:id="25"/>
      <w:proofErr w:type="spellEnd"/>
      <w:r>
        <w:rPr>
          <w:rFonts w:hint="eastAsia"/>
        </w:rPr>
        <w:t xml:space="preserve"> </w:t>
      </w:r>
    </w:p>
    <w:p w14:paraId="02C5C500" w14:textId="06EB8BF9" w:rsidR="009A3BFA" w:rsidRPr="00EA1C17" w:rsidRDefault="009A3BFA" w:rsidP="009A3BFA">
      <w:pPr>
        <w:pStyle w:val="ac"/>
        <w:ind w:firstLine="0"/>
        <w:rPr>
          <w:rFonts w:hint="eastAsia"/>
        </w:rPr>
      </w:pPr>
      <w:r w:rsidRPr="009A3BFA">
        <w:drawing>
          <wp:anchor distT="0" distB="0" distL="114300" distR="114300" simplePos="0" relativeHeight="251682816" behindDoc="0" locked="0" layoutInCell="1" allowOverlap="1" wp14:anchorId="46154428" wp14:editId="15658C27">
            <wp:simplePos x="0" y="0"/>
            <wp:positionH relativeFrom="page">
              <wp:align>center</wp:align>
            </wp:positionH>
            <wp:positionV relativeFrom="paragraph">
              <wp:posOffset>368935</wp:posOffset>
            </wp:positionV>
            <wp:extent cx="3850640" cy="1280160"/>
            <wp:effectExtent l="0" t="0" r="0" b="0"/>
            <wp:wrapTopAndBottom/>
            <wp:docPr id="1892414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40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这个线程中，</w:t>
      </w:r>
      <w:r>
        <w:rPr>
          <w:rFonts w:hint="eastAsia"/>
        </w:rPr>
        <w:t>Server</w:t>
      </w:r>
      <w:r>
        <w:rPr>
          <w:rFonts w:hint="eastAsia"/>
        </w:rPr>
        <w:t>开启两个线程，分别收听并转发一个用户的信息。</w:t>
      </w:r>
    </w:p>
    <w:p w14:paraId="6B58AE13" w14:textId="410011C2" w:rsidR="00FB20F1" w:rsidRPr="009A3BFA" w:rsidRDefault="009A3BFA" w:rsidP="009A3BFA">
      <w:pPr>
        <w:widowControl/>
        <w:jc w:val="left"/>
        <w:rPr>
          <w:rFonts w:hint="eastAsia"/>
          <w:sz w:val="24"/>
        </w:rPr>
      </w:pPr>
      <w:r>
        <w:br w:type="page"/>
      </w:r>
    </w:p>
    <w:p w14:paraId="6A4B63A3" w14:textId="0260813C" w:rsidR="00514DD4" w:rsidRDefault="00514DD4" w:rsidP="00514DD4">
      <w:pPr>
        <w:pStyle w:val="1"/>
        <w:rPr>
          <w:rFonts w:ascii="Times New Roman"/>
        </w:rPr>
      </w:pPr>
      <w:bookmarkStart w:id="26" w:name="_Toc166736200"/>
      <w:r>
        <w:rPr>
          <w:rFonts w:ascii="Times New Roman" w:hint="eastAsia"/>
        </w:rPr>
        <w:lastRenderedPageBreak/>
        <w:t>令人印象深刻的</w:t>
      </w:r>
      <w:r>
        <w:rPr>
          <w:rFonts w:ascii="Times New Roman" w:hint="eastAsia"/>
        </w:rPr>
        <w:t>Bug</w:t>
      </w:r>
      <w:r>
        <w:rPr>
          <w:rFonts w:ascii="Times New Roman" w:hint="eastAsia"/>
        </w:rPr>
        <w:t>及解决方案</w:t>
      </w:r>
      <w:bookmarkEnd w:id="26"/>
    </w:p>
    <w:p w14:paraId="040D7E75" w14:textId="5909043D" w:rsidR="00514DD4" w:rsidRDefault="005D36FB" w:rsidP="005D36FB">
      <w:pPr>
        <w:pStyle w:val="2"/>
      </w:pPr>
      <w:bookmarkStart w:id="27" w:name="_Toc166736201"/>
      <w:r>
        <w:rPr>
          <w:rFonts w:hint="eastAsia"/>
        </w:rPr>
        <w:t>初始时的多余空信息</w:t>
      </w:r>
      <w:bookmarkEnd w:id="27"/>
    </w:p>
    <w:p w14:paraId="1F3603DE" w14:textId="4A2E1218" w:rsidR="005D36FB" w:rsidRDefault="005D36FB" w:rsidP="005D36FB">
      <w:pPr>
        <w:ind w:left="420"/>
      </w:pPr>
      <w:r w:rsidRPr="005D36FB">
        <w:drawing>
          <wp:anchor distT="0" distB="0" distL="114300" distR="114300" simplePos="0" relativeHeight="251668480" behindDoc="0" locked="0" layoutInCell="1" allowOverlap="1" wp14:anchorId="3FB941E9" wp14:editId="50E3EE34">
            <wp:simplePos x="0" y="0"/>
            <wp:positionH relativeFrom="column">
              <wp:posOffset>33020</wp:posOffset>
            </wp:positionH>
            <wp:positionV relativeFrom="paragraph">
              <wp:posOffset>1251585</wp:posOffset>
            </wp:positionV>
            <wp:extent cx="5651500" cy="824230"/>
            <wp:effectExtent l="0" t="0" r="6350" b="0"/>
            <wp:wrapTopAndBottom/>
            <wp:docPr id="1185035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3540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36FB">
        <w:drawing>
          <wp:anchor distT="0" distB="0" distL="114300" distR="114300" simplePos="0" relativeHeight="251669504" behindDoc="0" locked="0" layoutInCell="1" allowOverlap="1" wp14:anchorId="384104CF" wp14:editId="458F47FF">
            <wp:simplePos x="0" y="0"/>
            <wp:positionH relativeFrom="column">
              <wp:posOffset>38100</wp:posOffset>
            </wp:positionH>
            <wp:positionV relativeFrom="paragraph">
              <wp:posOffset>519430</wp:posOffset>
            </wp:positionV>
            <wp:extent cx="5651500" cy="602615"/>
            <wp:effectExtent l="0" t="0" r="6350" b="6985"/>
            <wp:wrapTopAndBottom/>
            <wp:docPr id="949095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9579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本项目的每一个版本中，都出现了这个</w:t>
      </w:r>
      <w:r>
        <w:rPr>
          <w:rFonts w:hint="eastAsia"/>
        </w:rPr>
        <w:t>bug</w:t>
      </w:r>
      <w:r>
        <w:rPr>
          <w:rFonts w:hint="eastAsia"/>
        </w:rPr>
        <w:t>：当联络发起方或接收方开始向对方发送第一个消息时，会首先发送出去一个内容为“”的空消息。然后再正常传输。</w:t>
      </w:r>
    </w:p>
    <w:p w14:paraId="2188E13A" w14:textId="58C64ABD" w:rsidR="005D36FB" w:rsidRPr="005D36FB" w:rsidRDefault="005D36FB" w:rsidP="005D36FB">
      <w:pPr>
        <w:ind w:left="420"/>
        <w:rPr>
          <w:rFonts w:hint="eastAsia"/>
        </w:rPr>
      </w:pPr>
    </w:p>
    <w:p w14:paraId="040E4586" w14:textId="39E712E6" w:rsidR="00FB20F1" w:rsidRDefault="005D36FB" w:rsidP="00BB3022">
      <w:pPr>
        <w:pStyle w:val="ac"/>
      </w:pPr>
      <w:r>
        <w:rPr>
          <w:rFonts w:hint="eastAsia"/>
        </w:rPr>
        <w:t>解决方案：尚未解决</w:t>
      </w:r>
    </w:p>
    <w:p w14:paraId="6DE563B8" w14:textId="1973B6E8" w:rsidR="005D36FB" w:rsidRDefault="005D36FB" w:rsidP="005D36FB">
      <w:pPr>
        <w:pStyle w:val="2"/>
      </w:pPr>
      <w:bookmarkStart w:id="28" w:name="_Toc166736202"/>
      <w:r>
        <w:rPr>
          <w:rFonts w:hint="eastAsia"/>
        </w:rPr>
        <w:t>Socket</w:t>
      </w:r>
      <w:r>
        <w:rPr>
          <w:rFonts w:hint="eastAsia"/>
        </w:rPr>
        <w:t>的</w:t>
      </w:r>
      <w:proofErr w:type="spellStart"/>
      <w:r w:rsidRPr="005D36FB">
        <w:rPr>
          <w:rFonts w:hint="eastAsia"/>
        </w:rPr>
        <w:t>ObjectInputStream</w:t>
      </w:r>
      <w:proofErr w:type="spellEnd"/>
      <w:r w:rsidRPr="005D36FB">
        <w:rPr>
          <w:rFonts w:hint="eastAsia"/>
        </w:rPr>
        <w:t>与</w:t>
      </w:r>
      <w:proofErr w:type="spellStart"/>
      <w:r w:rsidRPr="005D36FB">
        <w:rPr>
          <w:rFonts w:hint="eastAsia"/>
        </w:rPr>
        <w:t>ObjectOutputStream</w:t>
      </w:r>
      <w:proofErr w:type="spellEnd"/>
      <w:r w:rsidRPr="005D36FB">
        <w:rPr>
          <w:rFonts w:hint="eastAsia"/>
        </w:rPr>
        <w:t>的顺序问题</w:t>
      </w:r>
      <w:bookmarkEnd w:id="28"/>
    </w:p>
    <w:p w14:paraId="00E598A6" w14:textId="73D4B2BB" w:rsidR="005D36FB" w:rsidRDefault="00E472CA" w:rsidP="005D36FB">
      <w:pPr>
        <w:pStyle w:val="ac"/>
        <w:ind w:firstLine="0"/>
      </w:pPr>
      <w:r w:rsidRPr="00E472CA">
        <w:drawing>
          <wp:anchor distT="0" distB="0" distL="114300" distR="114300" simplePos="0" relativeHeight="251670528" behindDoc="0" locked="0" layoutInCell="1" allowOverlap="1" wp14:anchorId="610B754C" wp14:editId="34FF4C0C">
            <wp:simplePos x="0" y="0"/>
            <wp:positionH relativeFrom="column">
              <wp:posOffset>-73660</wp:posOffset>
            </wp:positionH>
            <wp:positionV relativeFrom="paragraph">
              <wp:posOffset>1102360</wp:posOffset>
            </wp:positionV>
            <wp:extent cx="5651500" cy="1108075"/>
            <wp:effectExtent l="0" t="0" r="6350" b="0"/>
            <wp:wrapTopAndBottom/>
            <wp:docPr id="1124815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1550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6FB">
        <w:rPr>
          <w:rFonts w:hint="eastAsia"/>
        </w:rPr>
        <w:t>在构造</w:t>
      </w:r>
      <w:proofErr w:type="spellStart"/>
      <w:r w:rsidR="005D36FB" w:rsidRPr="005D36FB">
        <w:rPr>
          <w:rFonts w:hint="eastAsia"/>
        </w:rPr>
        <w:t>ObjectInputStream</w:t>
      </w:r>
      <w:proofErr w:type="spellEnd"/>
      <w:r w:rsidR="005D36FB" w:rsidRPr="005D36FB">
        <w:rPr>
          <w:rFonts w:hint="eastAsia"/>
        </w:rPr>
        <w:t>与</w:t>
      </w:r>
      <w:proofErr w:type="spellStart"/>
      <w:r w:rsidR="005D36FB" w:rsidRPr="005D36FB">
        <w:rPr>
          <w:rFonts w:hint="eastAsia"/>
        </w:rPr>
        <w:t>ObjectOutputStream</w:t>
      </w:r>
      <w:proofErr w:type="spellEnd"/>
      <w:r w:rsidR="005D36FB">
        <w:rPr>
          <w:rFonts w:hint="eastAsia"/>
        </w:rPr>
        <w:t>时，如果先构造</w:t>
      </w:r>
      <w:proofErr w:type="spellStart"/>
      <w:r w:rsidR="005D36FB" w:rsidRPr="005D36FB">
        <w:rPr>
          <w:rFonts w:hint="eastAsia"/>
        </w:rPr>
        <w:t>ObjectInputStream</w:t>
      </w:r>
      <w:proofErr w:type="spellEnd"/>
      <w:r w:rsidR="005D36FB">
        <w:rPr>
          <w:rFonts w:hint="eastAsia"/>
        </w:rPr>
        <w:t>，后构造</w:t>
      </w:r>
      <w:proofErr w:type="spellStart"/>
      <w:r w:rsidR="005D36FB" w:rsidRPr="005D36FB">
        <w:rPr>
          <w:rFonts w:hint="eastAsia"/>
        </w:rPr>
        <w:t>ObjectOutputStream</w:t>
      </w:r>
      <w:proofErr w:type="spellEnd"/>
      <w:r w:rsidR="005D36FB">
        <w:rPr>
          <w:rFonts w:hint="eastAsia"/>
        </w:rPr>
        <w:t>，会发生死锁：程序既不报错，也不正确地向前运行。</w:t>
      </w:r>
      <w:r>
        <w:rPr>
          <w:rFonts w:hint="eastAsia"/>
        </w:rPr>
        <w:t>我们使用的</w:t>
      </w:r>
      <w:r>
        <w:rPr>
          <w:rFonts w:hint="eastAsia"/>
        </w:rPr>
        <w:t>IDE</w:t>
      </w:r>
      <w:r>
        <w:rPr>
          <w:rFonts w:hint="eastAsia"/>
        </w:rPr>
        <w:t>：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功能也再此处失效。最后只能通过输出做标记的方式发现这个问题。</w:t>
      </w:r>
    </w:p>
    <w:p w14:paraId="147BA69F" w14:textId="7CC0AB47" w:rsidR="00E472CA" w:rsidRDefault="00E472CA" w:rsidP="005D36FB">
      <w:pPr>
        <w:pStyle w:val="ac"/>
        <w:ind w:firstLine="0"/>
      </w:pPr>
    </w:p>
    <w:p w14:paraId="1D9AC4BB" w14:textId="56DF2510" w:rsidR="00E472CA" w:rsidRPr="00EA1C17" w:rsidRDefault="00E472CA" w:rsidP="005D36FB">
      <w:pPr>
        <w:pStyle w:val="ac"/>
        <w:ind w:firstLine="0"/>
        <w:rPr>
          <w:rFonts w:hint="eastAsia"/>
        </w:rPr>
      </w:pPr>
      <w:r>
        <w:rPr>
          <w:rFonts w:hint="eastAsia"/>
        </w:rPr>
        <w:t>解决方案：查找资料解决</w:t>
      </w:r>
      <w:r>
        <w:tab/>
      </w:r>
      <w:r w:rsidRPr="00E472CA">
        <w:t>https://blog.csdn.net/gary0917/article/details/83655937</w:t>
      </w:r>
    </w:p>
    <w:p w14:paraId="277AEEE8" w14:textId="3970A4EB" w:rsidR="00FB20F1" w:rsidRDefault="00E472CA" w:rsidP="00E472CA">
      <w:pPr>
        <w:pStyle w:val="2"/>
      </w:pPr>
      <w:bookmarkStart w:id="29" w:name="_Toc166736203"/>
      <w:proofErr w:type="spellStart"/>
      <w:r>
        <w:rPr>
          <w:rFonts w:hint="eastAsia"/>
        </w:rPr>
        <w:t>ObjectInputStream.readObject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阻塞式读取带来的易错</w:t>
      </w:r>
      <w:r>
        <w:rPr>
          <w:rFonts w:hint="eastAsia"/>
        </w:rPr>
        <w:t>bug</w:t>
      </w:r>
      <w:bookmarkEnd w:id="29"/>
    </w:p>
    <w:p w14:paraId="60B211E4" w14:textId="7E43E1AA" w:rsidR="00E472CA" w:rsidRDefault="00E82E43" w:rsidP="00E472CA">
      <w:pPr>
        <w:pStyle w:val="ac"/>
        <w:ind w:firstLine="0"/>
      </w:pPr>
      <w:r>
        <w:rPr>
          <w:rFonts w:hint="eastAsia"/>
          <w:noProof/>
          <w:lang w:val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75D067" wp14:editId="6D245BC5">
                <wp:simplePos x="0" y="0"/>
                <wp:positionH relativeFrom="column">
                  <wp:posOffset>3471820</wp:posOffset>
                </wp:positionH>
                <wp:positionV relativeFrom="paragraph">
                  <wp:posOffset>1448150</wp:posOffset>
                </wp:positionV>
                <wp:extent cx="1080000" cy="180000"/>
                <wp:effectExtent l="0" t="0" r="25400" b="10795"/>
                <wp:wrapNone/>
                <wp:docPr id="101328925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D472E" id="矩形 4" o:spid="_x0000_s1026" style="position:absolute;left:0;text-align:left;margin-left:273.35pt;margin-top:114.05pt;width:85.05pt;height:14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E472CA">
        <w:rPr>
          <w:rFonts w:hint="eastAsia"/>
        </w:rPr>
        <w:t>前文提到：</w:t>
      </w:r>
      <w:proofErr w:type="spellStart"/>
      <w:r w:rsidR="00E472CA">
        <w:rPr>
          <w:rFonts w:hint="eastAsia"/>
        </w:rPr>
        <w:t>SingleTcpThread</w:t>
      </w:r>
      <w:proofErr w:type="spellEnd"/>
      <w:r w:rsidR="00E472CA">
        <w:rPr>
          <w:rFonts w:hint="eastAsia"/>
        </w:rPr>
        <w:t>通过检测</w:t>
      </w:r>
      <w:proofErr w:type="spellStart"/>
      <w:r w:rsidR="00E472CA" w:rsidRPr="00E472CA">
        <w:t>sockets.containsKey</w:t>
      </w:r>
      <w:proofErr w:type="spellEnd"/>
      <w:r w:rsidR="00E472CA" w:rsidRPr="00E472CA">
        <w:t>(</w:t>
      </w:r>
      <w:proofErr w:type="spellStart"/>
      <w:r w:rsidR="00E472CA" w:rsidRPr="00E472CA">
        <w:t>user.getUserId</w:t>
      </w:r>
      <w:proofErr w:type="spellEnd"/>
      <w:r w:rsidR="00E472CA" w:rsidRPr="00E472CA">
        <w:t>())</w:t>
      </w:r>
      <w:r w:rsidR="00E472CA">
        <w:rPr>
          <w:rFonts w:hint="eastAsia"/>
        </w:rPr>
        <w:t>来判断是否继续循环。</w:t>
      </w:r>
    </w:p>
    <w:p w14:paraId="4A37D3F5" w14:textId="5F92EB6B" w:rsidR="00E472CA" w:rsidRDefault="00E472CA" w:rsidP="00E472CA">
      <w:pPr>
        <w:pStyle w:val="ac"/>
        <w:ind w:firstLine="0"/>
        <w:rPr>
          <w:rFonts w:hint="eastAsia"/>
        </w:rPr>
      </w:pPr>
      <w:r w:rsidRPr="00E472CA">
        <w:lastRenderedPageBreak/>
        <w:drawing>
          <wp:anchor distT="0" distB="0" distL="114300" distR="114300" simplePos="0" relativeHeight="251671552" behindDoc="0" locked="0" layoutInCell="1" allowOverlap="1" wp14:anchorId="442D0148" wp14:editId="65DE0CA7">
            <wp:simplePos x="0" y="0"/>
            <wp:positionH relativeFrom="page">
              <wp:posOffset>986790</wp:posOffset>
            </wp:positionH>
            <wp:positionV relativeFrom="paragraph">
              <wp:posOffset>210820</wp:posOffset>
            </wp:positionV>
            <wp:extent cx="5651500" cy="2617470"/>
            <wp:effectExtent l="0" t="0" r="6350" b="0"/>
            <wp:wrapTopAndBottom/>
            <wp:docPr id="1068054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5493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1C1EF" w14:textId="02EA33F7" w:rsidR="00E472CA" w:rsidRDefault="00E472CA" w:rsidP="00E472CA">
      <w:pPr>
        <w:pStyle w:val="ac"/>
        <w:ind w:firstLine="0"/>
      </w:pPr>
      <w:r>
        <w:rPr>
          <w:rFonts w:hint="eastAsia"/>
        </w:rPr>
        <w:t>然而，当</w:t>
      </w:r>
      <w:proofErr w:type="spellStart"/>
      <w:r w:rsidRPr="00E472CA">
        <w:t>sockets.containsKey</w:t>
      </w:r>
      <w:proofErr w:type="spellEnd"/>
      <w:r w:rsidRPr="00E472CA">
        <w:t>(</w:t>
      </w:r>
      <w:proofErr w:type="spellStart"/>
      <w:r w:rsidRPr="00E472CA">
        <w:t>user.getUserId</w:t>
      </w:r>
      <w:proofErr w:type="spellEnd"/>
      <w:r w:rsidRPr="00E472CA">
        <w:t>())</w:t>
      </w:r>
      <w:r>
        <w:rPr>
          <w:rFonts w:hint="eastAsia"/>
        </w:rPr>
        <w:t>判断为真，即认为该用户仍未进行联络后，紧随其后的</w:t>
      </w:r>
      <w:proofErr w:type="spellStart"/>
      <w:r>
        <w:rPr>
          <w:rFonts w:hint="eastAsia"/>
        </w:rPr>
        <w:t>tcpIn.readObject</w:t>
      </w:r>
      <w:proofErr w:type="spellEnd"/>
      <w:r>
        <w:rPr>
          <w:rFonts w:hint="eastAsia"/>
        </w:rPr>
        <w:t>()</w:t>
      </w:r>
      <w:r>
        <w:rPr>
          <w:rFonts w:hint="eastAsia"/>
        </w:rPr>
        <w:t>对程序进行了阻塞。</w:t>
      </w:r>
      <w:r w:rsidR="00E82E43">
        <w:rPr>
          <w:rFonts w:hint="eastAsia"/>
        </w:rPr>
        <w:t>若另外的用户在</w:t>
      </w:r>
      <w:proofErr w:type="spellStart"/>
      <w:r w:rsidR="00E82E43">
        <w:rPr>
          <w:rFonts w:hint="eastAsia"/>
        </w:rPr>
        <w:t>tcpIn.readObject</w:t>
      </w:r>
      <w:proofErr w:type="spellEnd"/>
      <w:r w:rsidR="00E82E43">
        <w:rPr>
          <w:rFonts w:hint="eastAsia"/>
        </w:rPr>
        <w:t>()</w:t>
      </w:r>
      <w:r w:rsidR="00E82E43">
        <w:rPr>
          <w:rFonts w:hint="eastAsia"/>
        </w:rPr>
        <w:t>读取到数据之前，发起了对此用户的联络，则会发生：</w:t>
      </w:r>
    </w:p>
    <w:p w14:paraId="1E63CB93" w14:textId="4462F4DC" w:rsidR="00E82E43" w:rsidRDefault="00E82E43" w:rsidP="00E472CA">
      <w:pPr>
        <w:pStyle w:val="ac"/>
        <w:ind w:firstLine="0"/>
      </w:pPr>
      <w:proofErr w:type="spellStart"/>
      <w:r>
        <w:rPr>
          <w:rFonts w:hint="eastAsia"/>
        </w:rPr>
        <w:t>tcpIn.readObject</w:t>
      </w:r>
      <w:proofErr w:type="spellEnd"/>
      <w:r>
        <w:rPr>
          <w:rFonts w:hint="eastAsia"/>
        </w:rPr>
        <w:t>错误地继续执行（实际上它不该执行了），其后的代码块也一并错误地执行。</w:t>
      </w:r>
    </w:p>
    <w:p w14:paraId="10C20D03" w14:textId="70CF0D0D" w:rsidR="00E82E43" w:rsidRDefault="00E82E43" w:rsidP="00E472CA">
      <w:pPr>
        <w:pStyle w:val="ac"/>
        <w:ind w:firstLine="0"/>
      </w:pPr>
      <w:r>
        <w:rPr>
          <w:rFonts w:hint="eastAsia"/>
        </w:rPr>
        <w:t>这会导致严重的错误：此处的</w:t>
      </w:r>
      <w:proofErr w:type="spellStart"/>
      <w:r>
        <w:rPr>
          <w:rFonts w:hint="eastAsia"/>
        </w:rPr>
        <w:t>tcpIn.readObject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proofErr w:type="spellStart"/>
      <w:r>
        <w:rPr>
          <w:rFonts w:hint="eastAsia"/>
        </w:rPr>
        <w:t>communicationThread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tcpIn.readObject</w:t>
      </w:r>
      <w:proofErr w:type="spellEnd"/>
      <w:r>
        <w:rPr>
          <w:rFonts w:hint="eastAsia"/>
        </w:rPr>
        <w:t>()</w:t>
      </w:r>
      <w:r>
        <w:rPr>
          <w:rFonts w:hint="eastAsia"/>
        </w:rPr>
        <w:t>争夺用户发来的数据。它们将序列化的对象弄得混乱残缺。于是真正需要这个数据的代码块无法识别，报错</w:t>
      </w:r>
      <w:r>
        <w:rPr>
          <w:rFonts w:hint="eastAsia"/>
        </w:rPr>
        <w:t>invalid code 00</w:t>
      </w:r>
      <w:r>
        <w:rPr>
          <w:rFonts w:hint="eastAsia"/>
        </w:rPr>
        <w:t>等。直接导致被联络方无法发送信息。</w:t>
      </w:r>
    </w:p>
    <w:p w14:paraId="4A556D9A" w14:textId="113AD864" w:rsidR="00E82E43" w:rsidRDefault="00E82E43" w:rsidP="00E472CA">
      <w:pPr>
        <w:pStyle w:val="ac"/>
        <w:ind w:firstLine="0"/>
      </w:pPr>
      <w:r>
        <w:rPr>
          <w:rFonts w:hint="eastAsia"/>
        </w:rPr>
        <w:t>此</w:t>
      </w:r>
      <w:r>
        <w:rPr>
          <w:rFonts w:hint="eastAsia"/>
        </w:rPr>
        <w:t>bug</w:t>
      </w:r>
      <w:r>
        <w:rPr>
          <w:rFonts w:hint="eastAsia"/>
        </w:rPr>
        <w:t>隐蔽而严重，消磨了我们大量的时间经历。</w:t>
      </w:r>
    </w:p>
    <w:p w14:paraId="30364324" w14:textId="77777777" w:rsidR="00E82E43" w:rsidRDefault="00E82E43" w:rsidP="00E472CA">
      <w:pPr>
        <w:pStyle w:val="ac"/>
        <w:ind w:firstLine="0"/>
      </w:pPr>
    </w:p>
    <w:p w14:paraId="093676AA" w14:textId="30701766" w:rsidR="00E82E43" w:rsidRDefault="00E82E43" w:rsidP="00E472CA">
      <w:pPr>
        <w:pStyle w:val="ac"/>
        <w:ind w:firstLine="0"/>
      </w:pPr>
      <w:r>
        <w:rPr>
          <w:rFonts w:hint="eastAsia"/>
        </w:rPr>
        <w:t>解决方法：</w:t>
      </w:r>
      <w:proofErr w:type="spellStart"/>
      <w:r>
        <w:rPr>
          <w:rFonts w:hint="eastAsia"/>
        </w:rPr>
        <w:t>communicationThread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tcpIn.readObject</w:t>
      </w:r>
      <w:proofErr w:type="spellEnd"/>
      <w:r>
        <w:rPr>
          <w:rFonts w:hint="eastAsia"/>
        </w:rPr>
        <w:t>()</w:t>
      </w:r>
      <w:r>
        <w:rPr>
          <w:rFonts w:hint="eastAsia"/>
        </w:rPr>
        <w:t>在第一次运行之前会</w:t>
      </w:r>
      <w:proofErr w:type="spellStart"/>
      <w:r>
        <w:rPr>
          <w:rFonts w:hint="eastAsia"/>
        </w:rPr>
        <w:t>Thread.sleep</w:t>
      </w:r>
      <w:proofErr w:type="spellEnd"/>
      <w:r>
        <w:rPr>
          <w:rFonts w:hint="eastAsia"/>
        </w:rPr>
        <w:t>()</w:t>
      </w:r>
      <w:r>
        <w:rPr>
          <w:rFonts w:hint="eastAsia"/>
        </w:rPr>
        <w:t>一小段时间。被联络方在被联络后立即发出一个无意义的“垫子”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包，让这里的</w:t>
      </w:r>
      <w:proofErr w:type="spellStart"/>
      <w:r>
        <w:rPr>
          <w:rFonts w:hint="eastAsia"/>
        </w:rPr>
        <w:t>tcpIn.readObject</w:t>
      </w:r>
      <w:proofErr w:type="spellEnd"/>
      <w:r>
        <w:rPr>
          <w:rFonts w:hint="eastAsia"/>
        </w:rPr>
        <w:t>()</w:t>
      </w:r>
      <w:r>
        <w:rPr>
          <w:rFonts w:hint="eastAsia"/>
        </w:rPr>
        <w:t>读取，阻塞结束。而此处阻塞式读取后面再加一次</w:t>
      </w:r>
      <w:proofErr w:type="spellStart"/>
      <w:r w:rsidRPr="00E82E43">
        <w:t>sockets.containsKey</w:t>
      </w:r>
      <w:proofErr w:type="spellEnd"/>
      <w:r w:rsidRPr="00E82E43">
        <w:t>(</w:t>
      </w:r>
      <w:proofErr w:type="spellStart"/>
      <w:r w:rsidRPr="00E82E43">
        <w:t>user.getUserId</w:t>
      </w:r>
      <w:proofErr w:type="spellEnd"/>
      <w:r w:rsidRPr="00E82E43">
        <w:t>())</w:t>
      </w:r>
      <w:r>
        <w:rPr>
          <w:rFonts w:hint="eastAsia"/>
        </w:rPr>
        <w:t>检测，确保其后的代码不会错误地执行。</w:t>
      </w:r>
    </w:p>
    <w:p w14:paraId="1425A3B8" w14:textId="5775380E" w:rsidR="009A3BFA" w:rsidRPr="00EA1C17" w:rsidRDefault="009A3BFA" w:rsidP="00E472CA">
      <w:pPr>
        <w:pStyle w:val="ac"/>
        <w:ind w:firstLine="0"/>
        <w:rPr>
          <w:rFonts w:hint="eastAsia"/>
        </w:rPr>
      </w:pPr>
      <w:r w:rsidRPr="009A3BFA">
        <w:lastRenderedPageBreak/>
        <w:drawing>
          <wp:anchor distT="0" distB="0" distL="114300" distR="114300" simplePos="0" relativeHeight="251680768" behindDoc="0" locked="0" layoutInCell="1" allowOverlap="1" wp14:anchorId="46F444DB" wp14:editId="79AE2E28">
            <wp:simplePos x="0" y="0"/>
            <wp:positionH relativeFrom="page">
              <wp:align>center</wp:align>
            </wp:positionH>
            <wp:positionV relativeFrom="paragraph">
              <wp:posOffset>4636770</wp:posOffset>
            </wp:positionV>
            <wp:extent cx="5651500" cy="1676400"/>
            <wp:effectExtent l="0" t="0" r="6350" b="0"/>
            <wp:wrapTopAndBottom/>
            <wp:docPr id="166672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2431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D7B14E" wp14:editId="7E6BAADE">
                <wp:simplePos x="0" y="0"/>
                <wp:positionH relativeFrom="column">
                  <wp:posOffset>5554140</wp:posOffset>
                </wp:positionH>
                <wp:positionV relativeFrom="paragraph">
                  <wp:posOffset>3696970</wp:posOffset>
                </wp:positionV>
                <wp:extent cx="360" cy="459720"/>
                <wp:effectExtent l="38100" t="57150" r="57150" b="55245"/>
                <wp:wrapNone/>
                <wp:docPr id="350664925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6805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436.65pt;margin-top:290.4pt;width:1.45pt;height:37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D5D4E2A" wp14:editId="288DF4D7">
                <wp:simplePos x="0" y="0"/>
                <wp:positionH relativeFrom="column">
                  <wp:posOffset>424140</wp:posOffset>
                </wp:positionH>
                <wp:positionV relativeFrom="paragraph">
                  <wp:posOffset>3699490</wp:posOffset>
                </wp:positionV>
                <wp:extent cx="5146920" cy="360"/>
                <wp:effectExtent l="57150" t="38100" r="53975" b="57150"/>
                <wp:wrapNone/>
                <wp:docPr id="785676402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14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AB58" id="墨迹 11" o:spid="_x0000_s1026" type="#_x0000_t75" style="position:absolute;left:0;text-align:left;margin-left:32.7pt;margin-top:290.6pt;width:406.6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ACE25EC" wp14:editId="2A4793E4">
                <wp:simplePos x="0" y="0"/>
                <wp:positionH relativeFrom="column">
                  <wp:posOffset>429180</wp:posOffset>
                </wp:positionH>
                <wp:positionV relativeFrom="paragraph">
                  <wp:posOffset>4161730</wp:posOffset>
                </wp:positionV>
                <wp:extent cx="5120280" cy="360"/>
                <wp:effectExtent l="57150" t="38100" r="42545" b="57150"/>
                <wp:wrapNone/>
                <wp:docPr id="1222706516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120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5959A" id="墨迹 10" o:spid="_x0000_s1026" type="#_x0000_t75" style="position:absolute;left:0;text-align:left;margin-left:33.1pt;margin-top:327pt;width:404.5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827547A" wp14:editId="3C9D9835">
                <wp:simplePos x="0" y="0"/>
                <wp:positionH relativeFrom="column">
                  <wp:posOffset>424860</wp:posOffset>
                </wp:positionH>
                <wp:positionV relativeFrom="paragraph">
                  <wp:posOffset>3691570</wp:posOffset>
                </wp:positionV>
                <wp:extent cx="360" cy="450720"/>
                <wp:effectExtent l="38100" t="38100" r="57150" b="45085"/>
                <wp:wrapNone/>
                <wp:docPr id="1145908708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51CB9" id="墨迹 9" o:spid="_x0000_s1026" type="#_x0000_t75" style="position:absolute;left:0;text-align:left;margin-left:32.75pt;margin-top:289.95pt;width:1.45pt;height:36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">
                <v:imagedata r:id="rId37" o:title=""/>
              </v:shape>
            </w:pict>
          </mc:Fallback>
        </mc:AlternateContent>
      </w:r>
      <w:r w:rsidRPr="009A3BFA">
        <w:drawing>
          <wp:anchor distT="0" distB="0" distL="114300" distR="114300" simplePos="0" relativeHeight="251675648" behindDoc="0" locked="0" layoutInCell="1" allowOverlap="1" wp14:anchorId="358779A4" wp14:editId="3AB6053C">
            <wp:simplePos x="0" y="0"/>
            <wp:positionH relativeFrom="page">
              <wp:align>center</wp:align>
            </wp:positionH>
            <wp:positionV relativeFrom="paragraph">
              <wp:posOffset>1696720</wp:posOffset>
            </wp:positionV>
            <wp:extent cx="5651500" cy="2660015"/>
            <wp:effectExtent l="0" t="0" r="6350" b="6985"/>
            <wp:wrapTopAndBottom/>
            <wp:docPr id="319256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5647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3BFA">
        <w:drawing>
          <wp:anchor distT="0" distB="0" distL="114300" distR="114300" simplePos="0" relativeHeight="251674624" behindDoc="0" locked="0" layoutInCell="1" allowOverlap="1" wp14:anchorId="6202706D" wp14:editId="31F0D3EC">
            <wp:simplePos x="0" y="0"/>
            <wp:positionH relativeFrom="page">
              <wp:align>center</wp:align>
            </wp:positionH>
            <wp:positionV relativeFrom="paragraph">
              <wp:posOffset>142240</wp:posOffset>
            </wp:positionV>
            <wp:extent cx="5651500" cy="1301115"/>
            <wp:effectExtent l="0" t="0" r="6350" b="0"/>
            <wp:wrapTopAndBottom/>
            <wp:docPr id="374985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572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9C650" w14:textId="24B5E99C" w:rsidR="00F312FA" w:rsidRPr="009A3BFA" w:rsidRDefault="009A3BFA">
      <w:pPr>
        <w:widowControl/>
        <w:jc w:val="left"/>
        <w:rPr>
          <w:rFonts w:hint="eastAsia"/>
        </w:rPr>
      </w:pPr>
      <w:r>
        <w:br w:type="page"/>
      </w:r>
    </w:p>
    <w:p w14:paraId="1B4819D4" w14:textId="77777777" w:rsidR="00F312FA" w:rsidRPr="00EA1C17" w:rsidRDefault="00F312FA" w:rsidP="00F312FA">
      <w:pPr>
        <w:pStyle w:val="1"/>
        <w:rPr>
          <w:rFonts w:ascii="Times New Roman"/>
        </w:rPr>
      </w:pPr>
      <w:bookmarkStart w:id="30" w:name="_Toc166736204"/>
      <w:r w:rsidRPr="00EA1C17">
        <w:rPr>
          <w:rFonts w:ascii="Times New Roman"/>
        </w:rPr>
        <w:lastRenderedPageBreak/>
        <w:t>效果展示</w:t>
      </w:r>
      <w:bookmarkEnd w:id="30"/>
    </w:p>
    <w:p w14:paraId="5956E904" w14:textId="29CE5008" w:rsidR="00EA1C17" w:rsidRPr="00EA1C17" w:rsidRDefault="00EA1C17" w:rsidP="00EA1C17">
      <w:pPr>
        <w:pStyle w:val="2"/>
      </w:pPr>
      <w:bookmarkStart w:id="31" w:name="_Toc166736205"/>
      <w:r w:rsidRPr="00EA1C17">
        <w:rPr>
          <w:rFonts w:hint="eastAsia"/>
        </w:rPr>
        <w:t>基本功能展示</w:t>
      </w:r>
      <w:bookmarkEnd w:id="31"/>
    </w:p>
    <w:p w14:paraId="763630DE" w14:textId="77777777" w:rsidR="00EA1C17" w:rsidRPr="00EA1C17" w:rsidRDefault="00EA1C17" w:rsidP="00EA1C17">
      <w:pPr>
        <w:pStyle w:val="ac"/>
      </w:pPr>
      <w:r w:rsidRPr="00EA1C17">
        <w:rPr>
          <w:rFonts w:hint="eastAsia"/>
        </w:rPr>
        <w:t>在我们的聊天软件中，客户端之间通过服务器进行消息传递，实现了实时的文本通信。这一功能的实现展示了以下几点：</w:t>
      </w:r>
    </w:p>
    <w:p w14:paraId="17FDAAE3" w14:textId="170F4EE1" w:rsidR="00EA1C17" w:rsidRDefault="00BD68BA" w:rsidP="00EA1C17">
      <w:pPr>
        <w:pStyle w:val="ac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A1C17" w:rsidRPr="00EA1C17">
        <w:rPr>
          <w:rFonts w:hint="eastAsia"/>
        </w:rPr>
        <w:t>用户登录与验证：用户首先通过客户端进行登录操作，输入用户名和密码。服务器接收登录请求后，验证用户的身份，并返回登录结果。</w:t>
      </w:r>
    </w:p>
    <w:p w14:paraId="5F5B6827" w14:textId="7658CA3C" w:rsidR="00ED2895" w:rsidRDefault="00FD4419" w:rsidP="00FD4419">
      <w:pPr>
        <w:pStyle w:val="ac"/>
        <w:rPr>
          <w:rFonts w:hint="eastAsia"/>
        </w:rPr>
      </w:pPr>
      <w:r w:rsidRPr="00ED2895">
        <w:rPr>
          <w:rFonts w:hint="eastAsia"/>
        </w:rPr>
        <w:t>登录成功</w:t>
      </w:r>
      <w:r>
        <w:rPr>
          <w:rFonts w:hint="eastAsia"/>
        </w:rPr>
        <w:t>后</w:t>
      </w:r>
      <w:r w:rsidRPr="00ED2895">
        <w:rPr>
          <w:rFonts w:hint="eastAsia"/>
        </w:rPr>
        <w:t>，用户可以查看好友列表并选择好友进行通信</w:t>
      </w:r>
      <w:r w:rsidR="0067633A" w:rsidRPr="0067633A">
        <w:drawing>
          <wp:anchor distT="0" distB="0" distL="114300" distR="114300" simplePos="0" relativeHeight="251683840" behindDoc="0" locked="0" layoutInCell="1" allowOverlap="1" wp14:anchorId="37FD53DB" wp14:editId="6D69FA0A">
            <wp:simplePos x="0" y="0"/>
            <wp:positionH relativeFrom="page">
              <wp:align>center</wp:align>
            </wp:positionH>
            <wp:positionV relativeFrom="paragraph">
              <wp:posOffset>420370</wp:posOffset>
            </wp:positionV>
            <wp:extent cx="3916680" cy="2657475"/>
            <wp:effectExtent l="0" t="0" r="7620" b="9525"/>
            <wp:wrapTopAndBottom/>
            <wp:docPr id="2103472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72559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/>
                    <a:stretch/>
                  </pic:blipFill>
                  <pic:spPr bwMode="auto">
                    <a:xfrm>
                      <a:off x="0" y="0"/>
                      <a:ext cx="391668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0C62E1" w14:textId="77777777" w:rsidR="00ED2895" w:rsidRDefault="00ED2895" w:rsidP="0067633A">
      <w:pPr>
        <w:pStyle w:val="ac"/>
        <w:ind w:firstLine="0"/>
        <w:rPr>
          <w:rFonts w:hint="eastAsia"/>
        </w:rPr>
      </w:pPr>
    </w:p>
    <w:p w14:paraId="503A1164" w14:textId="74DDCCD7" w:rsidR="00ED2895" w:rsidRDefault="00ED2895" w:rsidP="00EA1C17">
      <w:pPr>
        <w:pStyle w:val="ac"/>
      </w:pPr>
      <w:r>
        <w:rPr>
          <w:rFonts w:hint="eastAsia"/>
        </w:rPr>
        <w:t>登录失败页面如下。</w:t>
      </w:r>
    </w:p>
    <w:p w14:paraId="31F15C06" w14:textId="0A5F91C2" w:rsidR="00ED2895" w:rsidRDefault="00FD4419" w:rsidP="00ED2895">
      <w:pPr>
        <w:jc w:val="center"/>
      </w:pPr>
      <w:r w:rsidRPr="00FD4419">
        <w:drawing>
          <wp:inline distT="0" distB="0" distL="0" distR="0" wp14:anchorId="0F6772E1" wp14:editId="0EAEEC72">
            <wp:extent cx="2238687" cy="1448002"/>
            <wp:effectExtent l="0" t="0" r="9525" b="0"/>
            <wp:docPr id="1063841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419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7F0" w14:textId="475356B5" w:rsidR="00ED2895" w:rsidRDefault="00ED2895" w:rsidP="00FD4419">
      <w:pPr>
        <w:rPr>
          <w:rFonts w:hint="eastAsia"/>
        </w:rPr>
      </w:pPr>
    </w:p>
    <w:p w14:paraId="1146F4A5" w14:textId="30E12C21" w:rsidR="00ED2895" w:rsidRDefault="00BD68BA" w:rsidP="00EA1C17">
      <w:pPr>
        <w:pStyle w:val="ac"/>
      </w:pPr>
      <w:r>
        <w:rPr>
          <w:rFonts w:hint="eastAsia"/>
        </w:rPr>
        <w:t>（</w:t>
      </w:r>
      <w:r w:rsidR="00FD4419">
        <w:rPr>
          <w:rFonts w:hint="eastAsia"/>
        </w:rPr>
        <w:t>2</w:t>
      </w:r>
      <w:r>
        <w:rPr>
          <w:rFonts w:hint="eastAsia"/>
        </w:rPr>
        <w:t>）</w:t>
      </w:r>
      <w:r w:rsidR="00EA1C17" w:rsidRPr="00EA1C17">
        <w:rPr>
          <w:rFonts w:hint="eastAsia"/>
        </w:rPr>
        <w:t>消息发送与接收：用户选择好友后，可以通过客户端输入文本消息并发送。客户端将消息通过</w:t>
      </w:r>
      <w:r w:rsidR="00EA1C17" w:rsidRPr="00EA1C17">
        <w:rPr>
          <w:rFonts w:hint="eastAsia"/>
        </w:rPr>
        <w:t>TCP</w:t>
      </w:r>
      <w:r w:rsidR="00EA1C17" w:rsidRPr="00EA1C17">
        <w:rPr>
          <w:rFonts w:hint="eastAsia"/>
        </w:rPr>
        <w:t>协议发送至服务器，服务器接收消息后，解析并转发给目标用户。目标用户的客户端接收到消息后，在聊天窗口显示。</w:t>
      </w:r>
      <w:r w:rsidR="00ED2895">
        <w:rPr>
          <w:rFonts w:hint="eastAsia"/>
        </w:rPr>
        <w:t>如下图所示。</w:t>
      </w:r>
    </w:p>
    <w:p w14:paraId="0615F807" w14:textId="259F72A6" w:rsidR="00ED2895" w:rsidRDefault="00FD4419" w:rsidP="00ED2895">
      <w:pPr>
        <w:jc w:val="center"/>
      </w:pPr>
      <w:r w:rsidRPr="00FD4419">
        <w:lastRenderedPageBreak/>
        <w:drawing>
          <wp:anchor distT="0" distB="0" distL="114300" distR="114300" simplePos="0" relativeHeight="251684864" behindDoc="0" locked="0" layoutInCell="1" allowOverlap="1" wp14:anchorId="02217B0E" wp14:editId="79F1359D">
            <wp:simplePos x="0" y="0"/>
            <wp:positionH relativeFrom="column">
              <wp:posOffset>83820</wp:posOffset>
            </wp:positionH>
            <wp:positionV relativeFrom="paragraph">
              <wp:posOffset>212090</wp:posOffset>
            </wp:positionV>
            <wp:extent cx="5651500" cy="1863090"/>
            <wp:effectExtent l="0" t="0" r="6350" b="3810"/>
            <wp:wrapTopAndBottom/>
            <wp:docPr id="53670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606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5EFB9" w14:textId="7C493F8C" w:rsidR="00ED2895" w:rsidRDefault="00ED2895" w:rsidP="00EA1C17">
      <w:pPr>
        <w:pStyle w:val="ac"/>
      </w:pPr>
    </w:p>
    <w:p w14:paraId="578726BE" w14:textId="11421720" w:rsidR="00EA1C17" w:rsidRPr="00EA1C17" w:rsidRDefault="00FD4419" w:rsidP="00EA1C17">
      <w:pPr>
        <w:pStyle w:val="2"/>
      </w:pPr>
      <w:bookmarkStart w:id="32" w:name="_Toc166736206"/>
      <w:r>
        <w:rPr>
          <w:rFonts w:hint="eastAsia"/>
        </w:rPr>
        <w:t>音视频</w:t>
      </w:r>
      <w:r w:rsidR="00EA1C17" w:rsidRPr="00EA1C17">
        <w:rPr>
          <w:rFonts w:hint="eastAsia"/>
        </w:rPr>
        <w:t>展示</w:t>
      </w:r>
      <w:bookmarkEnd w:id="32"/>
    </w:p>
    <w:p w14:paraId="76E63AEF" w14:textId="53EE623D" w:rsidR="00EA1C17" w:rsidRPr="00EA1C17" w:rsidRDefault="00EA1C17" w:rsidP="00EA1C17">
      <w:pPr>
        <w:pStyle w:val="ac"/>
      </w:pPr>
      <w:r w:rsidRPr="00EA1C17">
        <w:rPr>
          <w:rFonts w:hint="eastAsia"/>
        </w:rPr>
        <w:t>在我们的聊天软件中，除了基本的文本消息传递功能，还实现了客户端之间通过服务器进行视频通话的功能。</w:t>
      </w:r>
    </w:p>
    <w:p w14:paraId="796FE2F3" w14:textId="4ED22992" w:rsidR="00EA1C17" w:rsidRPr="00EA1C17" w:rsidRDefault="00ED2895" w:rsidP="00EA1C17">
      <w:pPr>
        <w:pStyle w:val="ac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A1C17" w:rsidRPr="00EA1C17">
        <w:rPr>
          <w:rFonts w:hint="eastAsia"/>
        </w:rPr>
        <w:t>实时视频通信：用户在进行文本聊天时，可以发送视频通话请求。服务器接收到请求后，通知目标用户并建立</w:t>
      </w:r>
      <w:r w:rsidR="00EA1C17" w:rsidRPr="00EA1C17">
        <w:rPr>
          <w:rFonts w:hint="eastAsia"/>
        </w:rPr>
        <w:t>UDP</w:t>
      </w:r>
      <w:r w:rsidR="00EA1C17" w:rsidRPr="00EA1C17">
        <w:rPr>
          <w:rFonts w:hint="eastAsia"/>
        </w:rPr>
        <w:t>连接进行视频数据传输。双方用户的客户端通过摄像头采集视频数据，并通过</w:t>
      </w:r>
      <w:r w:rsidR="00EA1C17" w:rsidRPr="00EA1C17">
        <w:rPr>
          <w:rFonts w:hint="eastAsia"/>
        </w:rPr>
        <w:t>UDP</w:t>
      </w:r>
      <w:r w:rsidR="00EA1C17" w:rsidRPr="00EA1C17">
        <w:rPr>
          <w:rFonts w:hint="eastAsia"/>
        </w:rPr>
        <w:t>协议发送至服务器，再由服务器转发给对方用户，实现实时视频通信。</w:t>
      </w:r>
    </w:p>
    <w:p w14:paraId="5462757E" w14:textId="5ED09C3D" w:rsidR="00EA1C17" w:rsidRPr="00EA1C17" w:rsidRDefault="00ED2895" w:rsidP="00EA1C17">
      <w:pPr>
        <w:pStyle w:val="ac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A1C17" w:rsidRPr="00EA1C17">
        <w:rPr>
          <w:rFonts w:hint="eastAsia"/>
        </w:rPr>
        <w:t>音频传输：在视频通话的同时，系统还支持音频数据的传输。客户端通过麦克风采集音频数据，并将音频数据打包成</w:t>
      </w:r>
      <w:r w:rsidR="00EA1C17" w:rsidRPr="00EA1C17">
        <w:rPr>
          <w:rFonts w:hint="eastAsia"/>
        </w:rPr>
        <w:t>UDP</w:t>
      </w:r>
      <w:r w:rsidR="00EA1C17" w:rsidRPr="00EA1C17">
        <w:rPr>
          <w:rFonts w:hint="eastAsia"/>
        </w:rPr>
        <w:t>数据包，通过服务器进行转发。接收方客户端解码音频数据，并通过扬声器播放，实现同步的音视频通话。</w:t>
      </w:r>
    </w:p>
    <w:p w14:paraId="6AC2862F" w14:textId="29A76749" w:rsidR="00EA1C17" w:rsidRPr="00EA1C17" w:rsidRDefault="00ED2895" w:rsidP="00EA1C17">
      <w:pPr>
        <w:pStyle w:val="ac"/>
      </w:pPr>
      <w:r>
        <w:rPr>
          <w:rFonts w:hint="eastAsia"/>
        </w:rPr>
        <w:t>（</w:t>
      </w:r>
      <w:r w:rsidR="00FD4419">
        <w:rPr>
          <w:rFonts w:hint="eastAsia"/>
        </w:rPr>
        <w:t>3</w:t>
      </w:r>
      <w:r>
        <w:rPr>
          <w:rFonts w:hint="eastAsia"/>
        </w:rPr>
        <w:t>）</w:t>
      </w:r>
      <w:r w:rsidR="00EA1C17" w:rsidRPr="00EA1C17">
        <w:rPr>
          <w:rFonts w:hint="eastAsia"/>
        </w:rPr>
        <w:t>多线程处理：客户端在进行视频通话时，采用多线程技术实现音视频数据的采集、编码、发送和接收处理。</w:t>
      </w:r>
    </w:p>
    <w:p w14:paraId="5EE29A3F" w14:textId="3A898119" w:rsidR="00ED2895" w:rsidRDefault="00ED2895" w:rsidP="00EA1C17">
      <w:pPr>
        <w:pStyle w:val="ac"/>
      </w:pPr>
      <w:r>
        <w:rPr>
          <w:rFonts w:hint="eastAsia"/>
        </w:rPr>
        <w:t>效果如下所示。</w:t>
      </w:r>
    </w:p>
    <w:p w14:paraId="1698C069" w14:textId="75BF86CA" w:rsidR="00F312FA" w:rsidRPr="00EA1C17" w:rsidRDefault="00ED2895" w:rsidP="00ED2895">
      <w:pPr>
        <w:jc w:val="center"/>
      </w:pPr>
      <w:r w:rsidRPr="00ED2895">
        <w:rPr>
          <w:noProof/>
        </w:rPr>
        <w:drawing>
          <wp:inline distT="0" distB="0" distL="0" distR="0" wp14:anchorId="4FA2D90F" wp14:editId="2F07900B">
            <wp:extent cx="2050055" cy="2025650"/>
            <wp:effectExtent l="0" t="0" r="7620" b="0"/>
            <wp:docPr id="844661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14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5835" cy="20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3D41" w14:textId="77777777" w:rsidR="00F312FA" w:rsidRPr="00EA1C17" w:rsidRDefault="00F312FA" w:rsidP="00F312FA">
      <w:pPr>
        <w:widowControl/>
        <w:jc w:val="left"/>
        <w:rPr>
          <w:sz w:val="24"/>
        </w:rPr>
      </w:pPr>
      <w:r w:rsidRPr="00EA1C17">
        <w:br w:type="page"/>
      </w:r>
    </w:p>
    <w:p w14:paraId="271F671E" w14:textId="710D0364" w:rsidR="00673A74" w:rsidRPr="00EA1C17" w:rsidRDefault="000207B8" w:rsidP="00F312FA">
      <w:pPr>
        <w:pStyle w:val="1"/>
        <w:rPr>
          <w:rFonts w:ascii="Times New Roman"/>
        </w:rPr>
      </w:pPr>
      <w:bookmarkStart w:id="33" w:name="_Toc166736207"/>
      <w:r w:rsidRPr="00EA1C17">
        <w:rPr>
          <w:rFonts w:ascii="Times New Roman"/>
        </w:rPr>
        <w:lastRenderedPageBreak/>
        <w:t>总结与感悟</w:t>
      </w:r>
      <w:bookmarkEnd w:id="33"/>
    </w:p>
    <w:p w14:paraId="3E42747F" w14:textId="7EBAE3F6" w:rsidR="00673A74" w:rsidRPr="00EA1C17" w:rsidRDefault="000207B8" w:rsidP="000207B8">
      <w:pPr>
        <w:pStyle w:val="ac"/>
      </w:pPr>
      <w:r w:rsidRPr="00EA1C17">
        <w:t>XXX</w:t>
      </w:r>
    </w:p>
    <w:p w14:paraId="167BF199" w14:textId="77777777" w:rsidR="00440263" w:rsidRPr="00EA1C17" w:rsidRDefault="00440263" w:rsidP="00440263">
      <w:pPr>
        <w:pStyle w:val="ac"/>
      </w:pPr>
    </w:p>
    <w:p w14:paraId="2BF03CAC" w14:textId="77777777" w:rsidR="00440263" w:rsidRPr="00EA1C17" w:rsidRDefault="00440263" w:rsidP="00440263">
      <w:pPr>
        <w:pStyle w:val="ac"/>
      </w:pPr>
    </w:p>
    <w:p w14:paraId="3A544DE7" w14:textId="77777777" w:rsidR="00440263" w:rsidRPr="00EA1C17" w:rsidRDefault="00440263" w:rsidP="00440263">
      <w:pPr>
        <w:pStyle w:val="ac"/>
      </w:pPr>
    </w:p>
    <w:p w14:paraId="4F3D7254" w14:textId="77777777" w:rsidR="00440263" w:rsidRPr="00EA1C17" w:rsidRDefault="00440263" w:rsidP="00440263">
      <w:pPr>
        <w:pStyle w:val="ac"/>
      </w:pPr>
    </w:p>
    <w:p w14:paraId="0357F170" w14:textId="77777777" w:rsidR="00162980" w:rsidRPr="00EA1C17" w:rsidRDefault="0072267D">
      <w:pPr>
        <w:widowControl/>
        <w:jc w:val="left"/>
      </w:pPr>
      <w:r w:rsidRPr="00EA1C17">
        <w:br w:type="page"/>
      </w:r>
    </w:p>
    <w:p w14:paraId="5FD5FEE5" w14:textId="77777777" w:rsidR="00356DDF" w:rsidRPr="00EA1C17" w:rsidRDefault="00256B96" w:rsidP="00440263">
      <w:pPr>
        <w:pStyle w:val="1"/>
        <w:rPr>
          <w:rFonts w:ascii="Times New Roman"/>
        </w:rPr>
      </w:pPr>
      <w:bookmarkStart w:id="34" w:name="_Toc166736208"/>
      <w:r w:rsidRPr="00EA1C17">
        <w:rPr>
          <w:rFonts w:ascii="Times New Roman"/>
        </w:rPr>
        <w:lastRenderedPageBreak/>
        <w:t>参考资料</w:t>
      </w:r>
      <w:bookmarkEnd w:id="34"/>
    </w:p>
    <w:p w14:paraId="2FA093A6" w14:textId="77777777" w:rsidR="005A1F25" w:rsidRPr="00EA1C17" w:rsidRDefault="005A1F25" w:rsidP="005A1F25">
      <w:pPr>
        <w:pStyle w:val="ac"/>
      </w:pPr>
      <w:r w:rsidRPr="00EA1C17">
        <w:t>[1]</w:t>
      </w:r>
      <w:r w:rsidR="00256B96" w:rsidRPr="00EA1C17">
        <w:rPr>
          <w:sz w:val="21"/>
        </w:rPr>
        <w:t xml:space="preserve"> </w:t>
      </w:r>
      <w:hyperlink r:id="rId44" w:history="1">
        <w:r w:rsidR="00256B96" w:rsidRPr="00EA1C17">
          <w:rPr>
            <w:color w:val="0000FF"/>
            <w:sz w:val="21"/>
            <w:u w:val="single"/>
          </w:rPr>
          <w:t>游乐场预约管理系统分析与设计</w:t>
        </w:r>
        <w:r w:rsidR="00256B96" w:rsidRPr="00EA1C17">
          <w:rPr>
            <w:color w:val="0000FF"/>
            <w:sz w:val="21"/>
            <w:u w:val="single"/>
          </w:rPr>
          <w:t>_</w:t>
        </w:r>
        <w:r w:rsidR="00256B96" w:rsidRPr="00EA1C17">
          <w:rPr>
            <w:color w:val="0000FF"/>
            <w:sz w:val="21"/>
            <w:u w:val="single"/>
          </w:rPr>
          <w:t>预约景点系统</w:t>
        </w:r>
        <w:r w:rsidR="00256B96" w:rsidRPr="00EA1C17">
          <w:rPr>
            <w:color w:val="0000FF"/>
            <w:sz w:val="21"/>
            <w:u w:val="single"/>
          </w:rPr>
          <w:t>c++_</w:t>
        </w:r>
        <w:r w:rsidR="00256B96" w:rsidRPr="00EA1C17">
          <w:rPr>
            <w:color w:val="0000FF"/>
            <w:sz w:val="21"/>
            <w:u w:val="single"/>
          </w:rPr>
          <w:t>雨落俊泉的博客</w:t>
        </w:r>
        <w:r w:rsidR="00256B96" w:rsidRPr="00EA1C17">
          <w:rPr>
            <w:color w:val="0000FF"/>
            <w:sz w:val="21"/>
            <w:u w:val="single"/>
          </w:rPr>
          <w:t>-CSDN</w:t>
        </w:r>
        <w:r w:rsidR="00256B96" w:rsidRPr="00EA1C17">
          <w:rPr>
            <w:color w:val="0000FF"/>
            <w:sz w:val="21"/>
            <w:u w:val="single"/>
          </w:rPr>
          <w:t>博客</w:t>
        </w:r>
      </w:hyperlink>
    </w:p>
    <w:p w14:paraId="3E4D15D4" w14:textId="77777777" w:rsidR="005A1F25" w:rsidRPr="00EA1C17" w:rsidRDefault="005A1F25" w:rsidP="005A1F25">
      <w:pPr>
        <w:pStyle w:val="ac"/>
      </w:pPr>
      <w:r w:rsidRPr="00EA1C17">
        <w:t>[2]</w:t>
      </w:r>
      <w:r w:rsidR="00256B96" w:rsidRPr="00EA1C17">
        <w:rPr>
          <w:sz w:val="21"/>
        </w:rPr>
        <w:t xml:space="preserve"> </w:t>
      </w:r>
      <w:hyperlink r:id="rId45" w:history="1">
        <w:r w:rsidR="00256B96" w:rsidRPr="00EA1C17">
          <w:rPr>
            <w:color w:val="0000FF"/>
            <w:sz w:val="21"/>
            <w:u w:val="single"/>
          </w:rPr>
          <w:t>基于</w:t>
        </w:r>
        <w:r w:rsidR="00256B96" w:rsidRPr="00EA1C17">
          <w:rPr>
            <w:color w:val="0000FF"/>
            <w:sz w:val="21"/>
            <w:u w:val="single"/>
          </w:rPr>
          <w:t>RBAC</w:t>
        </w:r>
        <w:r w:rsidR="00256B96" w:rsidRPr="00EA1C17">
          <w:rPr>
            <w:color w:val="0000FF"/>
            <w:sz w:val="21"/>
            <w:u w:val="single"/>
          </w:rPr>
          <w:t>权限管理实现的中小学成绩管理系统</w:t>
        </w:r>
        <w:r w:rsidR="00256B96" w:rsidRPr="00EA1C17">
          <w:rPr>
            <w:color w:val="0000FF"/>
            <w:sz w:val="21"/>
            <w:u w:val="single"/>
          </w:rPr>
          <w:t>_</w:t>
        </w:r>
        <w:r w:rsidR="00256B96" w:rsidRPr="00EA1C17">
          <w:rPr>
            <w:color w:val="0000FF"/>
            <w:sz w:val="21"/>
            <w:u w:val="single"/>
          </w:rPr>
          <w:t>用</w:t>
        </w:r>
        <w:r w:rsidR="00256B96" w:rsidRPr="00EA1C17">
          <w:rPr>
            <w:color w:val="0000FF"/>
            <w:sz w:val="21"/>
            <w:u w:val="single"/>
          </w:rPr>
          <w:t>rbac</w:t>
        </w:r>
        <w:r w:rsidR="00256B96" w:rsidRPr="00EA1C17">
          <w:rPr>
            <w:color w:val="0000FF"/>
            <w:sz w:val="21"/>
            <w:u w:val="single"/>
          </w:rPr>
          <w:t>做校园管理系统</w:t>
        </w:r>
        <w:r w:rsidR="00256B96" w:rsidRPr="00EA1C17">
          <w:rPr>
            <w:color w:val="0000FF"/>
            <w:sz w:val="21"/>
            <w:u w:val="single"/>
          </w:rPr>
          <w:t>_Hydrion-Qlz</w:t>
        </w:r>
        <w:r w:rsidR="00256B96" w:rsidRPr="00EA1C17">
          <w:rPr>
            <w:color w:val="0000FF"/>
            <w:sz w:val="21"/>
            <w:u w:val="single"/>
          </w:rPr>
          <w:t>的博客</w:t>
        </w:r>
        <w:r w:rsidR="00256B96" w:rsidRPr="00EA1C17">
          <w:rPr>
            <w:color w:val="0000FF"/>
            <w:sz w:val="21"/>
            <w:u w:val="single"/>
          </w:rPr>
          <w:t>-CSDN</w:t>
        </w:r>
        <w:r w:rsidR="00256B96" w:rsidRPr="00EA1C17">
          <w:rPr>
            <w:color w:val="0000FF"/>
            <w:sz w:val="21"/>
            <w:u w:val="single"/>
          </w:rPr>
          <w:t>博客</w:t>
        </w:r>
      </w:hyperlink>
    </w:p>
    <w:p w14:paraId="0BA37DA1" w14:textId="27FA5FD0" w:rsidR="00826528" w:rsidRPr="00EA1C17" w:rsidRDefault="00E42BB3" w:rsidP="000207B8">
      <w:pPr>
        <w:widowControl/>
        <w:jc w:val="left"/>
        <w:rPr>
          <w:rFonts w:hint="eastAsia"/>
        </w:rPr>
      </w:pPr>
      <w:r>
        <w:tab/>
      </w:r>
      <w:r w:rsidRPr="00E42BB3">
        <w:rPr>
          <w:rFonts w:hint="eastAsia"/>
          <w:sz w:val="24"/>
        </w:rPr>
        <w:t>[3]</w:t>
      </w:r>
      <w:r w:rsidRPr="00E42BB3">
        <w:t xml:space="preserve"> </w:t>
      </w:r>
      <w:hyperlink r:id="rId46" w:history="1">
        <w:r>
          <w:rPr>
            <w:rStyle w:val="ab"/>
          </w:rPr>
          <w:t>关于</w:t>
        </w:r>
        <w:r>
          <w:rPr>
            <w:rStyle w:val="ab"/>
          </w:rPr>
          <w:t>Java</w:t>
        </w:r>
        <w:r>
          <w:rPr>
            <w:rStyle w:val="ab"/>
          </w:rPr>
          <w:t>中</w:t>
        </w:r>
        <w:r>
          <w:rPr>
            <w:rStyle w:val="ab"/>
          </w:rPr>
          <w:t>Socket</w:t>
        </w:r>
        <w:r>
          <w:rPr>
            <w:rStyle w:val="ab"/>
          </w:rPr>
          <w:t>通信时使用</w:t>
        </w:r>
        <w:r>
          <w:rPr>
            <w:rStyle w:val="ab"/>
          </w:rPr>
          <w:t>ObjectInputStream</w:t>
        </w:r>
        <w:r>
          <w:rPr>
            <w:rStyle w:val="ab"/>
          </w:rPr>
          <w:t>与</w:t>
        </w:r>
        <w:r>
          <w:rPr>
            <w:rStyle w:val="ab"/>
          </w:rPr>
          <w:t>ObjectOutputStream</w:t>
        </w:r>
        <w:r>
          <w:rPr>
            <w:rStyle w:val="ab"/>
          </w:rPr>
          <w:t>的顺序问题</w:t>
        </w:r>
        <w:r>
          <w:rPr>
            <w:rStyle w:val="ab"/>
          </w:rPr>
          <w:t>-CSDN</w:t>
        </w:r>
        <w:r>
          <w:rPr>
            <w:rStyle w:val="ab"/>
          </w:rPr>
          <w:t>博客</w:t>
        </w:r>
      </w:hyperlink>
    </w:p>
    <w:sectPr w:rsidR="00826528" w:rsidRPr="00EA1C17" w:rsidSect="000207B8">
      <w:headerReference w:type="default" r:id="rId47"/>
      <w:pgSz w:w="11906" w:h="16838" w:code="9"/>
      <w:pgMar w:top="1418" w:right="1418" w:bottom="1418" w:left="1588" w:header="851" w:footer="397" w:gutter="0"/>
      <w:pgNumType w:start="1"/>
      <w:cols w:space="425"/>
      <w:docGrid w:type="linesAndChars" w:linePitch="350" w:charSpace="25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243CB" w14:textId="77777777" w:rsidR="003C73B8" w:rsidRDefault="003C73B8">
      <w:r>
        <w:separator/>
      </w:r>
    </w:p>
  </w:endnote>
  <w:endnote w:type="continuationSeparator" w:id="0">
    <w:p w14:paraId="4A110283" w14:textId="77777777" w:rsidR="003C73B8" w:rsidRDefault="003C7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0A8F24" w14:textId="77777777" w:rsidR="00BC7DC8" w:rsidRDefault="009B2E1C">
    <w:pPr>
      <w:pStyle w:val="a3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-637876523"/>
        <w:docPartObj>
          <w:docPartGallery w:val="Page Numbers (Bottom of Page)"/>
          <w:docPartUnique/>
        </w:docPartObj>
      </w:sdtPr>
      <w:sdtContent>
        <w:r w:rsidR="00BC7DC8">
          <w:fldChar w:fldCharType="begin"/>
        </w:r>
        <w:r w:rsidR="00BC7DC8">
          <w:instrText>PAGE   \* MERGEFORMAT</w:instrText>
        </w:r>
        <w:r w:rsidR="00BC7DC8">
          <w:fldChar w:fldCharType="separate"/>
        </w:r>
        <w:r w:rsidR="00BC7DC8">
          <w:rPr>
            <w:lang w:val="zh-CN"/>
          </w:rPr>
          <w:t>2</w:t>
        </w:r>
        <w:r w:rsidR="00BC7DC8"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49224BD8" w14:textId="77777777" w:rsidR="00BC7DC8" w:rsidRDefault="00BC7DC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75AFBF" w14:textId="77777777" w:rsidR="003C73B8" w:rsidRDefault="003C73B8">
      <w:r>
        <w:separator/>
      </w:r>
    </w:p>
  </w:footnote>
  <w:footnote w:type="continuationSeparator" w:id="0">
    <w:p w14:paraId="52E48AB6" w14:textId="77777777" w:rsidR="003C73B8" w:rsidRDefault="003C73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99A89" w14:textId="77777777" w:rsidR="00F74D4B" w:rsidRPr="00654177" w:rsidRDefault="00F74D4B" w:rsidP="00654177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B3B6D" w14:textId="4A6DC061" w:rsidR="00F74D4B" w:rsidRPr="00932385" w:rsidRDefault="00E231B9" w:rsidP="00932385">
    <w:pPr>
      <w:pStyle w:val="a6"/>
      <w:jc w:val="both"/>
      <w:rPr>
        <w:sz w:val="24"/>
      </w:rPr>
    </w:pPr>
    <w:r>
      <w:rPr>
        <w:noProof/>
      </w:rPr>
      <w:drawing>
        <wp:inline distT="0" distB="0" distL="0" distR="0" wp14:anchorId="283E0490" wp14:editId="6E41D08A">
          <wp:extent cx="1341208" cy="276225"/>
          <wp:effectExtent l="0" t="0" r="0" b="0"/>
          <wp:docPr id="1718792210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5228" cy="28117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rFonts w:hint="eastAsia"/>
        <w:sz w:val="24"/>
      </w:rPr>
      <w:t xml:space="preserve"> </w:t>
    </w:r>
    <w:r>
      <w:rPr>
        <w:sz w:val="24"/>
      </w:rPr>
      <w:t xml:space="preserve">         </w:t>
    </w:r>
    <w:r w:rsidR="00932385">
      <w:rPr>
        <w:rFonts w:hint="eastAsia"/>
        <w:sz w:val="24"/>
      </w:rPr>
      <w:t xml:space="preserve">    </w:t>
    </w:r>
    <w:r>
      <w:rPr>
        <w:sz w:val="24"/>
      </w:rPr>
      <w:t xml:space="preserve"> </w:t>
    </w:r>
    <w:r w:rsidR="00932385" w:rsidRPr="00932385">
      <w:rPr>
        <w:rFonts w:hint="eastAsia"/>
        <w:sz w:val="24"/>
      </w:rPr>
      <w:t>基于</w:t>
    </w:r>
    <w:r w:rsidR="00932385" w:rsidRPr="00932385">
      <w:rPr>
        <w:rFonts w:hint="eastAsia"/>
        <w:sz w:val="24"/>
      </w:rPr>
      <w:t>Java Socket</w:t>
    </w:r>
    <w:r w:rsidR="00932385" w:rsidRPr="00932385">
      <w:rPr>
        <w:rFonts w:hint="eastAsia"/>
        <w:sz w:val="24"/>
      </w:rPr>
      <w:t>的音视频聊天室的设计与实现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B0D7A"/>
    <w:multiLevelType w:val="multilevel"/>
    <w:tmpl w:val="89529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33CBE"/>
    <w:multiLevelType w:val="hybridMultilevel"/>
    <w:tmpl w:val="07D27F60"/>
    <w:lvl w:ilvl="0" w:tplc="C0B460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95658A6"/>
    <w:multiLevelType w:val="multilevel"/>
    <w:tmpl w:val="559CB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D781F"/>
    <w:multiLevelType w:val="multilevel"/>
    <w:tmpl w:val="F9ACD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9B6FD7"/>
    <w:multiLevelType w:val="multilevel"/>
    <w:tmpl w:val="3F5C04B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6172C50"/>
    <w:multiLevelType w:val="hybridMultilevel"/>
    <w:tmpl w:val="5D70EC4C"/>
    <w:lvl w:ilvl="0" w:tplc="0409000F">
      <w:start w:val="1"/>
      <w:numFmt w:val="decimal"/>
      <w:lvlText w:val="%1."/>
      <w:lvlJc w:val="left"/>
      <w:pPr>
        <w:ind w:left="837" w:hanging="440"/>
      </w:pPr>
    </w:lvl>
    <w:lvl w:ilvl="1" w:tplc="D55A76C8">
      <w:start w:val="1"/>
      <w:numFmt w:val="decimalEnclosedCircle"/>
      <w:lvlText w:val="%2"/>
      <w:lvlJc w:val="left"/>
      <w:pPr>
        <w:ind w:left="1197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717" w:hanging="440"/>
      </w:pPr>
    </w:lvl>
    <w:lvl w:ilvl="3" w:tplc="0409000F" w:tentative="1">
      <w:start w:val="1"/>
      <w:numFmt w:val="decimal"/>
      <w:lvlText w:val="%4."/>
      <w:lvlJc w:val="left"/>
      <w:pPr>
        <w:ind w:left="2157" w:hanging="440"/>
      </w:pPr>
    </w:lvl>
    <w:lvl w:ilvl="4" w:tplc="04090019" w:tentative="1">
      <w:start w:val="1"/>
      <w:numFmt w:val="lowerLetter"/>
      <w:lvlText w:val="%5)"/>
      <w:lvlJc w:val="left"/>
      <w:pPr>
        <w:ind w:left="2597" w:hanging="440"/>
      </w:pPr>
    </w:lvl>
    <w:lvl w:ilvl="5" w:tplc="0409001B" w:tentative="1">
      <w:start w:val="1"/>
      <w:numFmt w:val="lowerRoman"/>
      <w:lvlText w:val="%6."/>
      <w:lvlJc w:val="right"/>
      <w:pPr>
        <w:ind w:left="3037" w:hanging="440"/>
      </w:pPr>
    </w:lvl>
    <w:lvl w:ilvl="6" w:tplc="0409000F" w:tentative="1">
      <w:start w:val="1"/>
      <w:numFmt w:val="decimal"/>
      <w:lvlText w:val="%7."/>
      <w:lvlJc w:val="left"/>
      <w:pPr>
        <w:ind w:left="3477" w:hanging="440"/>
      </w:pPr>
    </w:lvl>
    <w:lvl w:ilvl="7" w:tplc="04090019" w:tentative="1">
      <w:start w:val="1"/>
      <w:numFmt w:val="lowerLetter"/>
      <w:lvlText w:val="%8)"/>
      <w:lvlJc w:val="left"/>
      <w:pPr>
        <w:ind w:left="3917" w:hanging="440"/>
      </w:pPr>
    </w:lvl>
    <w:lvl w:ilvl="8" w:tplc="0409001B" w:tentative="1">
      <w:start w:val="1"/>
      <w:numFmt w:val="lowerRoman"/>
      <w:lvlText w:val="%9."/>
      <w:lvlJc w:val="right"/>
      <w:pPr>
        <w:ind w:left="4357" w:hanging="440"/>
      </w:pPr>
    </w:lvl>
  </w:abstractNum>
  <w:abstractNum w:abstractNumId="6" w15:restartNumberingAfterBreak="0">
    <w:nsid w:val="231F2751"/>
    <w:multiLevelType w:val="hybridMultilevel"/>
    <w:tmpl w:val="B65EBDF0"/>
    <w:lvl w:ilvl="0" w:tplc="0FE6521E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7" w:hanging="440"/>
      </w:pPr>
    </w:lvl>
    <w:lvl w:ilvl="2" w:tplc="0409001B" w:tentative="1">
      <w:start w:val="1"/>
      <w:numFmt w:val="lowerRoman"/>
      <w:lvlText w:val="%3."/>
      <w:lvlJc w:val="right"/>
      <w:pPr>
        <w:ind w:left="1677" w:hanging="440"/>
      </w:pPr>
    </w:lvl>
    <w:lvl w:ilvl="3" w:tplc="0409000F" w:tentative="1">
      <w:start w:val="1"/>
      <w:numFmt w:val="decimal"/>
      <w:lvlText w:val="%4."/>
      <w:lvlJc w:val="left"/>
      <w:pPr>
        <w:ind w:left="2117" w:hanging="440"/>
      </w:pPr>
    </w:lvl>
    <w:lvl w:ilvl="4" w:tplc="04090019" w:tentative="1">
      <w:start w:val="1"/>
      <w:numFmt w:val="lowerLetter"/>
      <w:lvlText w:val="%5)"/>
      <w:lvlJc w:val="left"/>
      <w:pPr>
        <w:ind w:left="2557" w:hanging="440"/>
      </w:pPr>
    </w:lvl>
    <w:lvl w:ilvl="5" w:tplc="0409001B" w:tentative="1">
      <w:start w:val="1"/>
      <w:numFmt w:val="lowerRoman"/>
      <w:lvlText w:val="%6."/>
      <w:lvlJc w:val="right"/>
      <w:pPr>
        <w:ind w:left="2997" w:hanging="440"/>
      </w:pPr>
    </w:lvl>
    <w:lvl w:ilvl="6" w:tplc="0409000F" w:tentative="1">
      <w:start w:val="1"/>
      <w:numFmt w:val="decimal"/>
      <w:lvlText w:val="%7."/>
      <w:lvlJc w:val="left"/>
      <w:pPr>
        <w:ind w:left="3437" w:hanging="440"/>
      </w:pPr>
    </w:lvl>
    <w:lvl w:ilvl="7" w:tplc="04090019" w:tentative="1">
      <w:start w:val="1"/>
      <w:numFmt w:val="lowerLetter"/>
      <w:lvlText w:val="%8)"/>
      <w:lvlJc w:val="left"/>
      <w:pPr>
        <w:ind w:left="3877" w:hanging="440"/>
      </w:pPr>
    </w:lvl>
    <w:lvl w:ilvl="8" w:tplc="0409001B" w:tentative="1">
      <w:start w:val="1"/>
      <w:numFmt w:val="lowerRoman"/>
      <w:lvlText w:val="%9."/>
      <w:lvlJc w:val="right"/>
      <w:pPr>
        <w:ind w:left="4317" w:hanging="440"/>
      </w:pPr>
    </w:lvl>
  </w:abstractNum>
  <w:abstractNum w:abstractNumId="7" w15:restartNumberingAfterBreak="0">
    <w:nsid w:val="286845F3"/>
    <w:multiLevelType w:val="hybridMultilevel"/>
    <w:tmpl w:val="903CF578"/>
    <w:lvl w:ilvl="0" w:tplc="0409000F">
      <w:start w:val="1"/>
      <w:numFmt w:val="decimal"/>
      <w:lvlText w:val="%1."/>
      <w:lvlJc w:val="left"/>
      <w:pPr>
        <w:ind w:left="837" w:hanging="440"/>
      </w:pPr>
    </w:lvl>
    <w:lvl w:ilvl="1" w:tplc="04090019" w:tentative="1">
      <w:start w:val="1"/>
      <w:numFmt w:val="lowerLetter"/>
      <w:lvlText w:val="%2)"/>
      <w:lvlJc w:val="left"/>
      <w:pPr>
        <w:ind w:left="1277" w:hanging="440"/>
      </w:pPr>
    </w:lvl>
    <w:lvl w:ilvl="2" w:tplc="0409001B" w:tentative="1">
      <w:start w:val="1"/>
      <w:numFmt w:val="lowerRoman"/>
      <w:lvlText w:val="%3."/>
      <w:lvlJc w:val="right"/>
      <w:pPr>
        <w:ind w:left="1717" w:hanging="440"/>
      </w:pPr>
    </w:lvl>
    <w:lvl w:ilvl="3" w:tplc="0409000F" w:tentative="1">
      <w:start w:val="1"/>
      <w:numFmt w:val="decimal"/>
      <w:lvlText w:val="%4."/>
      <w:lvlJc w:val="left"/>
      <w:pPr>
        <w:ind w:left="2157" w:hanging="440"/>
      </w:pPr>
    </w:lvl>
    <w:lvl w:ilvl="4" w:tplc="04090019" w:tentative="1">
      <w:start w:val="1"/>
      <w:numFmt w:val="lowerLetter"/>
      <w:lvlText w:val="%5)"/>
      <w:lvlJc w:val="left"/>
      <w:pPr>
        <w:ind w:left="2597" w:hanging="440"/>
      </w:pPr>
    </w:lvl>
    <w:lvl w:ilvl="5" w:tplc="0409001B" w:tentative="1">
      <w:start w:val="1"/>
      <w:numFmt w:val="lowerRoman"/>
      <w:lvlText w:val="%6."/>
      <w:lvlJc w:val="right"/>
      <w:pPr>
        <w:ind w:left="3037" w:hanging="440"/>
      </w:pPr>
    </w:lvl>
    <w:lvl w:ilvl="6" w:tplc="0409000F" w:tentative="1">
      <w:start w:val="1"/>
      <w:numFmt w:val="decimal"/>
      <w:lvlText w:val="%7."/>
      <w:lvlJc w:val="left"/>
      <w:pPr>
        <w:ind w:left="3477" w:hanging="440"/>
      </w:pPr>
    </w:lvl>
    <w:lvl w:ilvl="7" w:tplc="04090019" w:tentative="1">
      <w:start w:val="1"/>
      <w:numFmt w:val="lowerLetter"/>
      <w:lvlText w:val="%8)"/>
      <w:lvlJc w:val="left"/>
      <w:pPr>
        <w:ind w:left="3917" w:hanging="440"/>
      </w:pPr>
    </w:lvl>
    <w:lvl w:ilvl="8" w:tplc="0409001B" w:tentative="1">
      <w:start w:val="1"/>
      <w:numFmt w:val="lowerRoman"/>
      <w:lvlText w:val="%9."/>
      <w:lvlJc w:val="right"/>
      <w:pPr>
        <w:ind w:left="4357" w:hanging="440"/>
      </w:pPr>
    </w:lvl>
  </w:abstractNum>
  <w:abstractNum w:abstractNumId="8" w15:restartNumberingAfterBreak="0">
    <w:nsid w:val="29111C16"/>
    <w:multiLevelType w:val="hybridMultilevel"/>
    <w:tmpl w:val="69D0F236"/>
    <w:lvl w:ilvl="0" w:tplc="A43883B6">
      <w:start w:val="2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B9539FA"/>
    <w:multiLevelType w:val="hybridMultilevel"/>
    <w:tmpl w:val="7F984CA0"/>
    <w:lvl w:ilvl="0" w:tplc="70B06A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30795AC8"/>
    <w:multiLevelType w:val="hybridMultilevel"/>
    <w:tmpl w:val="E4DEB92E"/>
    <w:lvl w:ilvl="0" w:tplc="33887AAA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32A1AB5"/>
    <w:multiLevelType w:val="hybridMultilevel"/>
    <w:tmpl w:val="85E2C8DC"/>
    <w:lvl w:ilvl="0" w:tplc="AA8EBB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4BC4887"/>
    <w:multiLevelType w:val="hybridMultilevel"/>
    <w:tmpl w:val="38F6BCEC"/>
    <w:lvl w:ilvl="0" w:tplc="7466F082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7" w:hanging="440"/>
      </w:pPr>
    </w:lvl>
    <w:lvl w:ilvl="2" w:tplc="0409001B" w:tentative="1">
      <w:start w:val="1"/>
      <w:numFmt w:val="lowerRoman"/>
      <w:lvlText w:val="%3."/>
      <w:lvlJc w:val="right"/>
      <w:pPr>
        <w:ind w:left="1677" w:hanging="440"/>
      </w:pPr>
    </w:lvl>
    <w:lvl w:ilvl="3" w:tplc="0409000F" w:tentative="1">
      <w:start w:val="1"/>
      <w:numFmt w:val="decimal"/>
      <w:lvlText w:val="%4."/>
      <w:lvlJc w:val="left"/>
      <w:pPr>
        <w:ind w:left="2117" w:hanging="440"/>
      </w:pPr>
    </w:lvl>
    <w:lvl w:ilvl="4" w:tplc="04090019" w:tentative="1">
      <w:start w:val="1"/>
      <w:numFmt w:val="lowerLetter"/>
      <w:lvlText w:val="%5)"/>
      <w:lvlJc w:val="left"/>
      <w:pPr>
        <w:ind w:left="2557" w:hanging="440"/>
      </w:pPr>
    </w:lvl>
    <w:lvl w:ilvl="5" w:tplc="0409001B" w:tentative="1">
      <w:start w:val="1"/>
      <w:numFmt w:val="lowerRoman"/>
      <w:lvlText w:val="%6."/>
      <w:lvlJc w:val="right"/>
      <w:pPr>
        <w:ind w:left="2997" w:hanging="440"/>
      </w:pPr>
    </w:lvl>
    <w:lvl w:ilvl="6" w:tplc="0409000F" w:tentative="1">
      <w:start w:val="1"/>
      <w:numFmt w:val="decimal"/>
      <w:lvlText w:val="%7."/>
      <w:lvlJc w:val="left"/>
      <w:pPr>
        <w:ind w:left="3437" w:hanging="440"/>
      </w:pPr>
    </w:lvl>
    <w:lvl w:ilvl="7" w:tplc="04090019" w:tentative="1">
      <w:start w:val="1"/>
      <w:numFmt w:val="lowerLetter"/>
      <w:lvlText w:val="%8)"/>
      <w:lvlJc w:val="left"/>
      <w:pPr>
        <w:ind w:left="3877" w:hanging="440"/>
      </w:pPr>
    </w:lvl>
    <w:lvl w:ilvl="8" w:tplc="0409001B" w:tentative="1">
      <w:start w:val="1"/>
      <w:numFmt w:val="lowerRoman"/>
      <w:lvlText w:val="%9."/>
      <w:lvlJc w:val="right"/>
      <w:pPr>
        <w:ind w:left="4317" w:hanging="440"/>
      </w:pPr>
    </w:lvl>
  </w:abstractNum>
  <w:abstractNum w:abstractNumId="13" w15:restartNumberingAfterBreak="0">
    <w:nsid w:val="381B1A51"/>
    <w:multiLevelType w:val="hybridMultilevel"/>
    <w:tmpl w:val="A838EFBE"/>
    <w:lvl w:ilvl="0" w:tplc="B0CE4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22785"/>
    <w:multiLevelType w:val="multilevel"/>
    <w:tmpl w:val="AC90B4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B45884"/>
    <w:multiLevelType w:val="hybridMultilevel"/>
    <w:tmpl w:val="19D2CC84"/>
    <w:lvl w:ilvl="0" w:tplc="6444EE66">
      <w:start w:val="1"/>
      <w:numFmt w:val="decimalEnclosedCircle"/>
      <w:lvlText w:val="%1"/>
      <w:lvlJc w:val="left"/>
      <w:pPr>
        <w:ind w:left="163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DE826FD"/>
    <w:multiLevelType w:val="hybridMultilevel"/>
    <w:tmpl w:val="A246F5D2"/>
    <w:lvl w:ilvl="0" w:tplc="E638A474">
      <w:start w:val="7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3E5A363E"/>
    <w:multiLevelType w:val="hybridMultilevel"/>
    <w:tmpl w:val="570AA50A"/>
    <w:lvl w:ilvl="0" w:tplc="0B7AC104">
      <w:start w:val="5"/>
      <w:numFmt w:val="decimal"/>
      <w:lvlText w:val="%1."/>
      <w:lvlJc w:val="left"/>
      <w:pPr>
        <w:ind w:left="105" w:hanging="96"/>
      </w:pPr>
      <w:rPr>
        <w:rFonts w:ascii="Arial" w:eastAsia="Arial" w:hAnsi="Arial" w:cs="Arial" w:hint="default"/>
        <w:spacing w:val="-11"/>
        <w:w w:val="105"/>
        <w:sz w:val="10"/>
        <w:szCs w:val="10"/>
        <w:lang w:val="en-US" w:eastAsia="en-US" w:bidi="ar-SA"/>
      </w:rPr>
    </w:lvl>
    <w:lvl w:ilvl="1" w:tplc="26AE3D32">
      <w:numFmt w:val="bullet"/>
      <w:lvlText w:val="•"/>
      <w:lvlJc w:val="left"/>
      <w:pPr>
        <w:ind w:left="207" w:hanging="96"/>
      </w:pPr>
      <w:rPr>
        <w:rFonts w:hint="default"/>
        <w:lang w:val="en-US" w:eastAsia="en-US" w:bidi="ar-SA"/>
      </w:rPr>
    </w:lvl>
    <w:lvl w:ilvl="2" w:tplc="0220F012">
      <w:numFmt w:val="bullet"/>
      <w:lvlText w:val="•"/>
      <w:lvlJc w:val="left"/>
      <w:pPr>
        <w:ind w:left="315" w:hanging="96"/>
      </w:pPr>
      <w:rPr>
        <w:rFonts w:hint="default"/>
        <w:lang w:val="en-US" w:eastAsia="en-US" w:bidi="ar-SA"/>
      </w:rPr>
    </w:lvl>
    <w:lvl w:ilvl="3" w:tplc="6A4C4A4C">
      <w:numFmt w:val="bullet"/>
      <w:lvlText w:val="•"/>
      <w:lvlJc w:val="left"/>
      <w:pPr>
        <w:ind w:left="422" w:hanging="96"/>
      </w:pPr>
      <w:rPr>
        <w:rFonts w:hint="default"/>
        <w:lang w:val="en-US" w:eastAsia="en-US" w:bidi="ar-SA"/>
      </w:rPr>
    </w:lvl>
    <w:lvl w:ilvl="4" w:tplc="D28A7EBE">
      <w:numFmt w:val="bullet"/>
      <w:lvlText w:val="•"/>
      <w:lvlJc w:val="left"/>
      <w:pPr>
        <w:ind w:left="530" w:hanging="96"/>
      </w:pPr>
      <w:rPr>
        <w:rFonts w:hint="default"/>
        <w:lang w:val="en-US" w:eastAsia="en-US" w:bidi="ar-SA"/>
      </w:rPr>
    </w:lvl>
    <w:lvl w:ilvl="5" w:tplc="D250E764">
      <w:numFmt w:val="bullet"/>
      <w:lvlText w:val="•"/>
      <w:lvlJc w:val="left"/>
      <w:pPr>
        <w:ind w:left="638" w:hanging="96"/>
      </w:pPr>
      <w:rPr>
        <w:rFonts w:hint="default"/>
        <w:lang w:val="en-US" w:eastAsia="en-US" w:bidi="ar-SA"/>
      </w:rPr>
    </w:lvl>
    <w:lvl w:ilvl="6" w:tplc="8AD459FE">
      <w:numFmt w:val="bullet"/>
      <w:lvlText w:val="•"/>
      <w:lvlJc w:val="left"/>
      <w:pPr>
        <w:ind w:left="745" w:hanging="96"/>
      </w:pPr>
      <w:rPr>
        <w:rFonts w:hint="default"/>
        <w:lang w:val="en-US" w:eastAsia="en-US" w:bidi="ar-SA"/>
      </w:rPr>
    </w:lvl>
    <w:lvl w:ilvl="7" w:tplc="D56ABAF2">
      <w:numFmt w:val="bullet"/>
      <w:lvlText w:val="•"/>
      <w:lvlJc w:val="left"/>
      <w:pPr>
        <w:ind w:left="853" w:hanging="96"/>
      </w:pPr>
      <w:rPr>
        <w:rFonts w:hint="default"/>
        <w:lang w:val="en-US" w:eastAsia="en-US" w:bidi="ar-SA"/>
      </w:rPr>
    </w:lvl>
    <w:lvl w:ilvl="8" w:tplc="4D228C6E">
      <w:numFmt w:val="bullet"/>
      <w:lvlText w:val="•"/>
      <w:lvlJc w:val="left"/>
      <w:pPr>
        <w:ind w:left="961" w:hanging="96"/>
      </w:pPr>
      <w:rPr>
        <w:rFonts w:hint="default"/>
        <w:lang w:val="en-US" w:eastAsia="en-US" w:bidi="ar-SA"/>
      </w:rPr>
    </w:lvl>
  </w:abstractNum>
  <w:abstractNum w:abstractNumId="18" w15:restartNumberingAfterBreak="0">
    <w:nsid w:val="3EE04DC4"/>
    <w:multiLevelType w:val="hybridMultilevel"/>
    <w:tmpl w:val="DD7EE84C"/>
    <w:lvl w:ilvl="0" w:tplc="682E3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7338D9"/>
    <w:multiLevelType w:val="hybridMultilevel"/>
    <w:tmpl w:val="8EDE80F4"/>
    <w:lvl w:ilvl="0" w:tplc="F5123F16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 w:tplc="E638A474">
      <w:start w:val="7"/>
      <w:numFmt w:val="bullet"/>
      <w:lvlText w:val="●"/>
      <w:lvlJc w:val="left"/>
      <w:pPr>
        <w:tabs>
          <w:tab w:val="num" w:pos="1620"/>
        </w:tabs>
        <w:ind w:left="162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56496B25"/>
    <w:multiLevelType w:val="multilevel"/>
    <w:tmpl w:val="94005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C55DE9"/>
    <w:multiLevelType w:val="multilevel"/>
    <w:tmpl w:val="FA8A4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62F77C5B"/>
    <w:multiLevelType w:val="hybridMultilevel"/>
    <w:tmpl w:val="F104C6B4"/>
    <w:lvl w:ilvl="0" w:tplc="0409000F">
      <w:start w:val="1"/>
      <w:numFmt w:val="decimal"/>
      <w:lvlText w:val="%1."/>
      <w:lvlJc w:val="left"/>
      <w:pPr>
        <w:ind w:left="837" w:hanging="440"/>
      </w:pPr>
    </w:lvl>
    <w:lvl w:ilvl="1" w:tplc="04090019">
      <w:start w:val="1"/>
      <w:numFmt w:val="lowerLetter"/>
      <w:lvlText w:val="%2)"/>
      <w:lvlJc w:val="left"/>
      <w:pPr>
        <w:ind w:left="1277" w:hanging="440"/>
      </w:pPr>
    </w:lvl>
    <w:lvl w:ilvl="2" w:tplc="6444EE66">
      <w:start w:val="1"/>
      <w:numFmt w:val="decimalEnclosedCircle"/>
      <w:lvlText w:val="%3"/>
      <w:lvlJc w:val="left"/>
      <w:pPr>
        <w:ind w:left="163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57" w:hanging="440"/>
      </w:pPr>
    </w:lvl>
    <w:lvl w:ilvl="4" w:tplc="04090019" w:tentative="1">
      <w:start w:val="1"/>
      <w:numFmt w:val="lowerLetter"/>
      <w:lvlText w:val="%5)"/>
      <w:lvlJc w:val="left"/>
      <w:pPr>
        <w:ind w:left="2597" w:hanging="440"/>
      </w:pPr>
    </w:lvl>
    <w:lvl w:ilvl="5" w:tplc="0409001B" w:tentative="1">
      <w:start w:val="1"/>
      <w:numFmt w:val="lowerRoman"/>
      <w:lvlText w:val="%6."/>
      <w:lvlJc w:val="right"/>
      <w:pPr>
        <w:ind w:left="3037" w:hanging="440"/>
      </w:pPr>
    </w:lvl>
    <w:lvl w:ilvl="6" w:tplc="0409000F" w:tentative="1">
      <w:start w:val="1"/>
      <w:numFmt w:val="decimal"/>
      <w:lvlText w:val="%7."/>
      <w:lvlJc w:val="left"/>
      <w:pPr>
        <w:ind w:left="3477" w:hanging="440"/>
      </w:pPr>
    </w:lvl>
    <w:lvl w:ilvl="7" w:tplc="04090019" w:tentative="1">
      <w:start w:val="1"/>
      <w:numFmt w:val="lowerLetter"/>
      <w:lvlText w:val="%8)"/>
      <w:lvlJc w:val="left"/>
      <w:pPr>
        <w:ind w:left="3917" w:hanging="440"/>
      </w:pPr>
    </w:lvl>
    <w:lvl w:ilvl="8" w:tplc="0409001B" w:tentative="1">
      <w:start w:val="1"/>
      <w:numFmt w:val="lowerRoman"/>
      <w:lvlText w:val="%9."/>
      <w:lvlJc w:val="right"/>
      <w:pPr>
        <w:ind w:left="4357" w:hanging="440"/>
      </w:pPr>
    </w:lvl>
  </w:abstractNum>
  <w:abstractNum w:abstractNumId="23" w15:restartNumberingAfterBreak="0">
    <w:nsid w:val="658F7138"/>
    <w:multiLevelType w:val="hybridMultilevel"/>
    <w:tmpl w:val="67D6E5D8"/>
    <w:lvl w:ilvl="0" w:tplc="10061D6C">
      <w:start w:val="2"/>
      <w:numFmt w:val="decimal"/>
      <w:lvlText w:val="%1."/>
      <w:lvlJc w:val="left"/>
      <w:pPr>
        <w:ind w:left="105" w:hanging="96"/>
      </w:pPr>
      <w:rPr>
        <w:rFonts w:ascii="Arial" w:eastAsia="Arial" w:hAnsi="Arial" w:cs="Arial" w:hint="default"/>
        <w:spacing w:val="-11"/>
        <w:w w:val="105"/>
        <w:sz w:val="10"/>
        <w:szCs w:val="10"/>
        <w:lang w:val="en-US" w:eastAsia="en-US" w:bidi="ar-SA"/>
      </w:rPr>
    </w:lvl>
    <w:lvl w:ilvl="1" w:tplc="0CD6EA1E">
      <w:numFmt w:val="bullet"/>
      <w:lvlText w:val="•"/>
      <w:lvlJc w:val="left"/>
      <w:pPr>
        <w:ind w:left="207" w:hanging="96"/>
      </w:pPr>
      <w:rPr>
        <w:rFonts w:hint="default"/>
        <w:lang w:val="en-US" w:eastAsia="en-US" w:bidi="ar-SA"/>
      </w:rPr>
    </w:lvl>
    <w:lvl w:ilvl="2" w:tplc="468E0322">
      <w:numFmt w:val="bullet"/>
      <w:lvlText w:val="•"/>
      <w:lvlJc w:val="left"/>
      <w:pPr>
        <w:ind w:left="315" w:hanging="96"/>
      </w:pPr>
      <w:rPr>
        <w:rFonts w:hint="default"/>
        <w:lang w:val="en-US" w:eastAsia="en-US" w:bidi="ar-SA"/>
      </w:rPr>
    </w:lvl>
    <w:lvl w:ilvl="3" w:tplc="A28C8010">
      <w:numFmt w:val="bullet"/>
      <w:lvlText w:val="•"/>
      <w:lvlJc w:val="left"/>
      <w:pPr>
        <w:ind w:left="422" w:hanging="96"/>
      </w:pPr>
      <w:rPr>
        <w:rFonts w:hint="default"/>
        <w:lang w:val="en-US" w:eastAsia="en-US" w:bidi="ar-SA"/>
      </w:rPr>
    </w:lvl>
    <w:lvl w:ilvl="4" w:tplc="81309F7E">
      <w:numFmt w:val="bullet"/>
      <w:lvlText w:val="•"/>
      <w:lvlJc w:val="left"/>
      <w:pPr>
        <w:ind w:left="530" w:hanging="96"/>
      </w:pPr>
      <w:rPr>
        <w:rFonts w:hint="default"/>
        <w:lang w:val="en-US" w:eastAsia="en-US" w:bidi="ar-SA"/>
      </w:rPr>
    </w:lvl>
    <w:lvl w:ilvl="5" w:tplc="139C8B20">
      <w:numFmt w:val="bullet"/>
      <w:lvlText w:val="•"/>
      <w:lvlJc w:val="left"/>
      <w:pPr>
        <w:ind w:left="638" w:hanging="96"/>
      </w:pPr>
      <w:rPr>
        <w:rFonts w:hint="default"/>
        <w:lang w:val="en-US" w:eastAsia="en-US" w:bidi="ar-SA"/>
      </w:rPr>
    </w:lvl>
    <w:lvl w:ilvl="6" w:tplc="D7C08E14">
      <w:numFmt w:val="bullet"/>
      <w:lvlText w:val="•"/>
      <w:lvlJc w:val="left"/>
      <w:pPr>
        <w:ind w:left="745" w:hanging="96"/>
      </w:pPr>
      <w:rPr>
        <w:rFonts w:hint="default"/>
        <w:lang w:val="en-US" w:eastAsia="en-US" w:bidi="ar-SA"/>
      </w:rPr>
    </w:lvl>
    <w:lvl w:ilvl="7" w:tplc="0A326288">
      <w:numFmt w:val="bullet"/>
      <w:lvlText w:val="•"/>
      <w:lvlJc w:val="left"/>
      <w:pPr>
        <w:ind w:left="853" w:hanging="96"/>
      </w:pPr>
      <w:rPr>
        <w:rFonts w:hint="default"/>
        <w:lang w:val="en-US" w:eastAsia="en-US" w:bidi="ar-SA"/>
      </w:rPr>
    </w:lvl>
    <w:lvl w:ilvl="8" w:tplc="9B908F82">
      <w:numFmt w:val="bullet"/>
      <w:lvlText w:val="•"/>
      <w:lvlJc w:val="left"/>
      <w:pPr>
        <w:ind w:left="961" w:hanging="96"/>
      </w:pPr>
      <w:rPr>
        <w:rFonts w:hint="default"/>
        <w:lang w:val="en-US" w:eastAsia="en-US" w:bidi="ar-SA"/>
      </w:rPr>
    </w:lvl>
  </w:abstractNum>
  <w:abstractNum w:abstractNumId="24" w15:restartNumberingAfterBreak="0">
    <w:nsid w:val="6A1A255F"/>
    <w:multiLevelType w:val="hybridMultilevel"/>
    <w:tmpl w:val="5E4E2E40"/>
    <w:lvl w:ilvl="0" w:tplc="2F5C4AE4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7" w:hanging="440"/>
      </w:pPr>
    </w:lvl>
    <w:lvl w:ilvl="2" w:tplc="0409001B" w:tentative="1">
      <w:start w:val="1"/>
      <w:numFmt w:val="lowerRoman"/>
      <w:lvlText w:val="%3."/>
      <w:lvlJc w:val="right"/>
      <w:pPr>
        <w:ind w:left="1677" w:hanging="440"/>
      </w:pPr>
    </w:lvl>
    <w:lvl w:ilvl="3" w:tplc="0409000F" w:tentative="1">
      <w:start w:val="1"/>
      <w:numFmt w:val="decimal"/>
      <w:lvlText w:val="%4."/>
      <w:lvlJc w:val="left"/>
      <w:pPr>
        <w:ind w:left="2117" w:hanging="440"/>
      </w:pPr>
    </w:lvl>
    <w:lvl w:ilvl="4" w:tplc="04090019" w:tentative="1">
      <w:start w:val="1"/>
      <w:numFmt w:val="lowerLetter"/>
      <w:lvlText w:val="%5)"/>
      <w:lvlJc w:val="left"/>
      <w:pPr>
        <w:ind w:left="2557" w:hanging="440"/>
      </w:pPr>
    </w:lvl>
    <w:lvl w:ilvl="5" w:tplc="0409001B" w:tentative="1">
      <w:start w:val="1"/>
      <w:numFmt w:val="lowerRoman"/>
      <w:lvlText w:val="%6."/>
      <w:lvlJc w:val="right"/>
      <w:pPr>
        <w:ind w:left="2997" w:hanging="440"/>
      </w:pPr>
    </w:lvl>
    <w:lvl w:ilvl="6" w:tplc="0409000F" w:tentative="1">
      <w:start w:val="1"/>
      <w:numFmt w:val="decimal"/>
      <w:lvlText w:val="%7."/>
      <w:lvlJc w:val="left"/>
      <w:pPr>
        <w:ind w:left="3437" w:hanging="440"/>
      </w:pPr>
    </w:lvl>
    <w:lvl w:ilvl="7" w:tplc="04090019" w:tentative="1">
      <w:start w:val="1"/>
      <w:numFmt w:val="lowerLetter"/>
      <w:lvlText w:val="%8)"/>
      <w:lvlJc w:val="left"/>
      <w:pPr>
        <w:ind w:left="3877" w:hanging="440"/>
      </w:pPr>
    </w:lvl>
    <w:lvl w:ilvl="8" w:tplc="0409001B" w:tentative="1">
      <w:start w:val="1"/>
      <w:numFmt w:val="lowerRoman"/>
      <w:lvlText w:val="%9."/>
      <w:lvlJc w:val="right"/>
      <w:pPr>
        <w:ind w:left="4317" w:hanging="440"/>
      </w:pPr>
    </w:lvl>
  </w:abstractNum>
  <w:abstractNum w:abstractNumId="25" w15:restartNumberingAfterBreak="0">
    <w:nsid w:val="78121AC3"/>
    <w:multiLevelType w:val="hybridMultilevel"/>
    <w:tmpl w:val="35009278"/>
    <w:lvl w:ilvl="0" w:tplc="0B76EC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F4A1FFC"/>
    <w:multiLevelType w:val="hybridMultilevel"/>
    <w:tmpl w:val="524EEC58"/>
    <w:lvl w:ilvl="0" w:tplc="EBB05258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7" w:hanging="440"/>
      </w:pPr>
    </w:lvl>
    <w:lvl w:ilvl="2" w:tplc="0409001B" w:tentative="1">
      <w:start w:val="1"/>
      <w:numFmt w:val="lowerRoman"/>
      <w:lvlText w:val="%3."/>
      <w:lvlJc w:val="right"/>
      <w:pPr>
        <w:ind w:left="1677" w:hanging="440"/>
      </w:pPr>
    </w:lvl>
    <w:lvl w:ilvl="3" w:tplc="0409000F" w:tentative="1">
      <w:start w:val="1"/>
      <w:numFmt w:val="decimal"/>
      <w:lvlText w:val="%4."/>
      <w:lvlJc w:val="left"/>
      <w:pPr>
        <w:ind w:left="2117" w:hanging="440"/>
      </w:pPr>
    </w:lvl>
    <w:lvl w:ilvl="4" w:tplc="04090019" w:tentative="1">
      <w:start w:val="1"/>
      <w:numFmt w:val="lowerLetter"/>
      <w:lvlText w:val="%5)"/>
      <w:lvlJc w:val="left"/>
      <w:pPr>
        <w:ind w:left="2557" w:hanging="440"/>
      </w:pPr>
    </w:lvl>
    <w:lvl w:ilvl="5" w:tplc="0409001B" w:tentative="1">
      <w:start w:val="1"/>
      <w:numFmt w:val="lowerRoman"/>
      <w:lvlText w:val="%6."/>
      <w:lvlJc w:val="right"/>
      <w:pPr>
        <w:ind w:left="2997" w:hanging="440"/>
      </w:pPr>
    </w:lvl>
    <w:lvl w:ilvl="6" w:tplc="0409000F" w:tentative="1">
      <w:start w:val="1"/>
      <w:numFmt w:val="decimal"/>
      <w:lvlText w:val="%7."/>
      <w:lvlJc w:val="left"/>
      <w:pPr>
        <w:ind w:left="3437" w:hanging="440"/>
      </w:pPr>
    </w:lvl>
    <w:lvl w:ilvl="7" w:tplc="04090019" w:tentative="1">
      <w:start w:val="1"/>
      <w:numFmt w:val="lowerLetter"/>
      <w:lvlText w:val="%8)"/>
      <w:lvlJc w:val="left"/>
      <w:pPr>
        <w:ind w:left="3877" w:hanging="440"/>
      </w:pPr>
    </w:lvl>
    <w:lvl w:ilvl="8" w:tplc="0409001B" w:tentative="1">
      <w:start w:val="1"/>
      <w:numFmt w:val="lowerRoman"/>
      <w:lvlText w:val="%9."/>
      <w:lvlJc w:val="right"/>
      <w:pPr>
        <w:ind w:left="4317" w:hanging="440"/>
      </w:pPr>
    </w:lvl>
  </w:abstractNum>
  <w:abstractNum w:abstractNumId="27" w15:restartNumberingAfterBreak="0">
    <w:nsid w:val="7F7C00A0"/>
    <w:multiLevelType w:val="hybridMultilevel"/>
    <w:tmpl w:val="9718102C"/>
    <w:lvl w:ilvl="0" w:tplc="4DA63E6E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7" w:hanging="440"/>
      </w:pPr>
    </w:lvl>
    <w:lvl w:ilvl="2" w:tplc="0409001B" w:tentative="1">
      <w:start w:val="1"/>
      <w:numFmt w:val="lowerRoman"/>
      <w:lvlText w:val="%3."/>
      <w:lvlJc w:val="right"/>
      <w:pPr>
        <w:ind w:left="1677" w:hanging="440"/>
      </w:pPr>
    </w:lvl>
    <w:lvl w:ilvl="3" w:tplc="0409000F" w:tentative="1">
      <w:start w:val="1"/>
      <w:numFmt w:val="decimal"/>
      <w:lvlText w:val="%4."/>
      <w:lvlJc w:val="left"/>
      <w:pPr>
        <w:ind w:left="2117" w:hanging="440"/>
      </w:pPr>
    </w:lvl>
    <w:lvl w:ilvl="4" w:tplc="04090019" w:tentative="1">
      <w:start w:val="1"/>
      <w:numFmt w:val="lowerLetter"/>
      <w:lvlText w:val="%5)"/>
      <w:lvlJc w:val="left"/>
      <w:pPr>
        <w:ind w:left="2557" w:hanging="440"/>
      </w:pPr>
    </w:lvl>
    <w:lvl w:ilvl="5" w:tplc="0409001B" w:tentative="1">
      <w:start w:val="1"/>
      <w:numFmt w:val="lowerRoman"/>
      <w:lvlText w:val="%6."/>
      <w:lvlJc w:val="right"/>
      <w:pPr>
        <w:ind w:left="2997" w:hanging="440"/>
      </w:pPr>
    </w:lvl>
    <w:lvl w:ilvl="6" w:tplc="0409000F" w:tentative="1">
      <w:start w:val="1"/>
      <w:numFmt w:val="decimal"/>
      <w:lvlText w:val="%7."/>
      <w:lvlJc w:val="left"/>
      <w:pPr>
        <w:ind w:left="3437" w:hanging="440"/>
      </w:pPr>
    </w:lvl>
    <w:lvl w:ilvl="7" w:tplc="04090019" w:tentative="1">
      <w:start w:val="1"/>
      <w:numFmt w:val="lowerLetter"/>
      <w:lvlText w:val="%8)"/>
      <w:lvlJc w:val="left"/>
      <w:pPr>
        <w:ind w:left="3877" w:hanging="440"/>
      </w:pPr>
    </w:lvl>
    <w:lvl w:ilvl="8" w:tplc="0409001B" w:tentative="1">
      <w:start w:val="1"/>
      <w:numFmt w:val="lowerRoman"/>
      <w:lvlText w:val="%9."/>
      <w:lvlJc w:val="right"/>
      <w:pPr>
        <w:ind w:left="4317" w:hanging="440"/>
      </w:pPr>
    </w:lvl>
  </w:abstractNum>
  <w:num w:numId="1" w16cid:durableId="16154182">
    <w:abstractNumId w:val="16"/>
  </w:num>
  <w:num w:numId="2" w16cid:durableId="154155435">
    <w:abstractNumId w:val="8"/>
  </w:num>
  <w:num w:numId="3" w16cid:durableId="908344246">
    <w:abstractNumId w:val="19"/>
  </w:num>
  <w:num w:numId="4" w16cid:durableId="352730281">
    <w:abstractNumId w:val="13"/>
  </w:num>
  <w:num w:numId="5" w16cid:durableId="1423526149">
    <w:abstractNumId w:val="18"/>
  </w:num>
  <w:num w:numId="6" w16cid:durableId="1435130118">
    <w:abstractNumId w:val="14"/>
  </w:num>
  <w:num w:numId="7" w16cid:durableId="1649938755">
    <w:abstractNumId w:val="0"/>
  </w:num>
  <w:num w:numId="8" w16cid:durableId="601646954">
    <w:abstractNumId w:val="4"/>
  </w:num>
  <w:num w:numId="9" w16cid:durableId="4975751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276192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06342841">
    <w:abstractNumId w:val="27"/>
  </w:num>
  <w:num w:numId="12" w16cid:durableId="1523088618">
    <w:abstractNumId w:val="26"/>
  </w:num>
  <w:num w:numId="13" w16cid:durableId="1267494186">
    <w:abstractNumId w:val="12"/>
  </w:num>
  <w:num w:numId="14" w16cid:durableId="951980370">
    <w:abstractNumId w:val="24"/>
  </w:num>
  <w:num w:numId="15" w16cid:durableId="377365322">
    <w:abstractNumId w:val="25"/>
  </w:num>
  <w:num w:numId="16" w16cid:durableId="791754139">
    <w:abstractNumId w:val="21"/>
  </w:num>
  <w:num w:numId="17" w16cid:durableId="819686406">
    <w:abstractNumId w:val="17"/>
  </w:num>
  <w:num w:numId="18" w16cid:durableId="776412277">
    <w:abstractNumId w:val="23"/>
  </w:num>
  <w:num w:numId="19" w16cid:durableId="75635531">
    <w:abstractNumId w:val="11"/>
  </w:num>
  <w:num w:numId="20" w16cid:durableId="1160346318">
    <w:abstractNumId w:val="6"/>
  </w:num>
  <w:num w:numId="21" w16cid:durableId="1840734867">
    <w:abstractNumId w:val="1"/>
  </w:num>
  <w:num w:numId="22" w16cid:durableId="1972133474">
    <w:abstractNumId w:val="2"/>
  </w:num>
  <w:num w:numId="23" w16cid:durableId="778913835">
    <w:abstractNumId w:val="3"/>
  </w:num>
  <w:num w:numId="24" w16cid:durableId="1711959258">
    <w:abstractNumId w:val="20"/>
  </w:num>
  <w:num w:numId="25" w16cid:durableId="837814316">
    <w:abstractNumId w:val="10"/>
  </w:num>
  <w:num w:numId="26" w16cid:durableId="1528525623">
    <w:abstractNumId w:val="4"/>
  </w:num>
  <w:num w:numId="27" w16cid:durableId="1296714327">
    <w:abstractNumId w:val="7"/>
  </w:num>
  <w:num w:numId="28" w16cid:durableId="1873153658">
    <w:abstractNumId w:val="5"/>
  </w:num>
  <w:num w:numId="29" w16cid:durableId="153492550">
    <w:abstractNumId w:val="22"/>
  </w:num>
  <w:num w:numId="30" w16cid:durableId="612632267">
    <w:abstractNumId w:val="9"/>
  </w:num>
  <w:num w:numId="31" w16cid:durableId="18700716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/>
  <w:attachedTemplate r:id="rId1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420"/>
  <w:drawingGridHorizontalSpacing w:val="223"/>
  <w:drawingGridVerticalSpacing w:val="175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2E9"/>
    <w:rsid w:val="00001FD7"/>
    <w:rsid w:val="00004B0B"/>
    <w:rsid w:val="00010204"/>
    <w:rsid w:val="00011EE8"/>
    <w:rsid w:val="000157D4"/>
    <w:rsid w:val="00015DD3"/>
    <w:rsid w:val="00017F63"/>
    <w:rsid w:val="000207B8"/>
    <w:rsid w:val="00024076"/>
    <w:rsid w:val="000272C5"/>
    <w:rsid w:val="000308FB"/>
    <w:rsid w:val="00037299"/>
    <w:rsid w:val="00052535"/>
    <w:rsid w:val="00054584"/>
    <w:rsid w:val="000621DB"/>
    <w:rsid w:val="00064179"/>
    <w:rsid w:val="0007166A"/>
    <w:rsid w:val="00072F8A"/>
    <w:rsid w:val="00075E30"/>
    <w:rsid w:val="0009111B"/>
    <w:rsid w:val="00096BCF"/>
    <w:rsid w:val="000A176D"/>
    <w:rsid w:val="000B4413"/>
    <w:rsid w:val="000B6C76"/>
    <w:rsid w:val="000D480F"/>
    <w:rsid w:val="000E12E9"/>
    <w:rsid w:val="000E7F13"/>
    <w:rsid w:val="000F48D6"/>
    <w:rsid w:val="00101513"/>
    <w:rsid w:val="00101DAA"/>
    <w:rsid w:val="0010529C"/>
    <w:rsid w:val="00114F8B"/>
    <w:rsid w:val="00124E88"/>
    <w:rsid w:val="001258FE"/>
    <w:rsid w:val="00130E16"/>
    <w:rsid w:val="00132EBE"/>
    <w:rsid w:val="001337E3"/>
    <w:rsid w:val="00137811"/>
    <w:rsid w:val="00141D1F"/>
    <w:rsid w:val="001433A1"/>
    <w:rsid w:val="00144843"/>
    <w:rsid w:val="001457F4"/>
    <w:rsid w:val="00162980"/>
    <w:rsid w:val="00170295"/>
    <w:rsid w:val="0017278E"/>
    <w:rsid w:val="00175545"/>
    <w:rsid w:val="001826BA"/>
    <w:rsid w:val="00183978"/>
    <w:rsid w:val="001A2439"/>
    <w:rsid w:val="001A2824"/>
    <w:rsid w:val="001A4A5C"/>
    <w:rsid w:val="001C1196"/>
    <w:rsid w:val="001C672D"/>
    <w:rsid w:val="001D4B42"/>
    <w:rsid w:val="001D595D"/>
    <w:rsid w:val="001D6F08"/>
    <w:rsid w:val="001E4D48"/>
    <w:rsid w:val="001F6213"/>
    <w:rsid w:val="00205430"/>
    <w:rsid w:val="00206D94"/>
    <w:rsid w:val="00210003"/>
    <w:rsid w:val="0021177F"/>
    <w:rsid w:val="00212B03"/>
    <w:rsid w:val="00216989"/>
    <w:rsid w:val="00220EA6"/>
    <w:rsid w:val="0022736C"/>
    <w:rsid w:val="00230600"/>
    <w:rsid w:val="00231F81"/>
    <w:rsid w:val="00256B96"/>
    <w:rsid w:val="00276496"/>
    <w:rsid w:val="002807BE"/>
    <w:rsid w:val="00295280"/>
    <w:rsid w:val="002A2AF2"/>
    <w:rsid w:val="002A6860"/>
    <w:rsid w:val="002A6DEC"/>
    <w:rsid w:val="002C0D61"/>
    <w:rsid w:val="002C1068"/>
    <w:rsid w:val="002C1C03"/>
    <w:rsid w:val="002C4883"/>
    <w:rsid w:val="002D0566"/>
    <w:rsid w:val="002D27B6"/>
    <w:rsid w:val="002E621B"/>
    <w:rsid w:val="002F134D"/>
    <w:rsid w:val="00313E48"/>
    <w:rsid w:val="00314221"/>
    <w:rsid w:val="0031643C"/>
    <w:rsid w:val="00356DDF"/>
    <w:rsid w:val="00357D08"/>
    <w:rsid w:val="003646B7"/>
    <w:rsid w:val="003668D0"/>
    <w:rsid w:val="003739B0"/>
    <w:rsid w:val="003934DA"/>
    <w:rsid w:val="00395888"/>
    <w:rsid w:val="00397623"/>
    <w:rsid w:val="003A0317"/>
    <w:rsid w:val="003A072E"/>
    <w:rsid w:val="003A481E"/>
    <w:rsid w:val="003B03A5"/>
    <w:rsid w:val="003B61D0"/>
    <w:rsid w:val="003C5B8E"/>
    <w:rsid w:val="003C73B8"/>
    <w:rsid w:val="003D7963"/>
    <w:rsid w:val="003E372C"/>
    <w:rsid w:val="003E54BC"/>
    <w:rsid w:val="003F013B"/>
    <w:rsid w:val="003F57C7"/>
    <w:rsid w:val="003F6CEA"/>
    <w:rsid w:val="003F7DD4"/>
    <w:rsid w:val="00410629"/>
    <w:rsid w:val="004121EC"/>
    <w:rsid w:val="00414857"/>
    <w:rsid w:val="004212B4"/>
    <w:rsid w:val="00431AF4"/>
    <w:rsid w:val="00434135"/>
    <w:rsid w:val="004349E8"/>
    <w:rsid w:val="00440263"/>
    <w:rsid w:val="00444D86"/>
    <w:rsid w:val="00456FD7"/>
    <w:rsid w:val="00463FC0"/>
    <w:rsid w:val="00474129"/>
    <w:rsid w:val="00480C97"/>
    <w:rsid w:val="00490AD2"/>
    <w:rsid w:val="0049210E"/>
    <w:rsid w:val="00496BCF"/>
    <w:rsid w:val="004A35F9"/>
    <w:rsid w:val="004B79E0"/>
    <w:rsid w:val="0050033A"/>
    <w:rsid w:val="00505291"/>
    <w:rsid w:val="00507087"/>
    <w:rsid w:val="00514DD4"/>
    <w:rsid w:val="0051537F"/>
    <w:rsid w:val="005211D4"/>
    <w:rsid w:val="005233A4"/>
    <w:rsid w:val="00550DD2"/>
    <w:rsid w:val="005562C0"/>
    <w:rsid w:val="00556595"/>
    <w:rsid w:val="0055784C"/>
    <w:rsid w:val="00560E38"/>
    <w:rsid w:val="00563CC2"/>
    <w:rsid w:val="00570E8B"/>
    <w:rsid w:val="00571D3F"/>
    <w:rsid w:val="00585125"/>
    <w:rsid w:val="00595593"/>
    <w:rsid w:val="00597411"/>
    <w:rsid w:val="005A1F25"/>
    <w:rsid w:val="005A2CD0"/>
    <w:rsid w:val="005A4151"/>
    <w:rsid w:val="005C5E33"/>
    <w:rsid w:val="005D36FB"/>
    <w:rsid w:val="005D3F7C"/>
    <w:rsid w:val="005F5562"/>
    <w:rsid w:val="005F7476"/>
    <w:rsid w:val="006076BE"/>
    <w:rsid w:val="00612311"/>
    <w:rsid w:val="0061624E"/>
    <w:rsid w:val="00617F49"/>
    <w:rsid w:val="00620252"/>
    <w:rsid w:val="0062182C"/>
    <w:rsid w:val="00635624"/>
    <w:rsid w:val="00635C56"/>
    <w:rsid w:val="00637445"/>
    <w:rsid w:val="00640125"/>
    <w:rsid w:val="0064607C"/>
    <w:rsid w:val="00654177"/>
    <w:rsid w:val="0065520C"/>
    <w:rsid w:val="00671815"/>
    <w:rsid w:val="00673A74"/>
    <w:rsid w:val="0067633A"/>
    <w:rsid w:val="00676F4F"/>
    <w:rsid w:val="00680545"/>
    <w:rsid w:val="006920F3"/>
    <w:rsid w:val="0069401E"/>
    <w:rsid w:val="006A4CA7"/>
    <w:rsid w:val="006A5A97"/>
    <w:rsid w:val="006A66A1"/>
    <w:rsid w:val="006A6D7E"/>
    <w:rsid w:val="006B4552"/>
    <w:rsid w:val="006B754C"/>
    <w:rsid w:val="006C1590"/>
    <w:rsid w:val="006D3177"/>
    <w:rsid w:val="006D379C"/>
    <w:rsid w:val="006D72D1"/>
    <w:rsid w:val="006F459A"/>
    <w:rsid w:val="00702D70"/>
    <w:rsid w:val="0070481A"/>
    <w:rsid w:val="0070557B"/>
    <w:rsid w:val="00707FC3"/>
    <w:rsid w:val="0072267D"/>
    <w:rsid w:val="007267EA"/>
    <w:rsid w:val="00727233"/>
    <w:rsid w:val="00731EFE"/>
    <w:rsid w:val="007372D4"/>
    <w:rsid w:val="007418BE"/>
    <w:rsid w:val="00754063"/>
    <w:rsid w:val="0075797D"/>
    <w:rsid w:val="007608E1"/>
    <w:rsid w:val="00761FB7"/>
    <w:rsid w:val="0076217D"/>
    <w:rsid w:val="0077315C"/>
    <w:rsid w:val="00785AD3"/>
    <w:rsid w:val="007A0AD7"/>
    <w:rsid w:val="007A7BAE"/>
    <w:rsid w:val="007B0D3C"/>
    <w:rsid w:val="007C2B74"/>
    <w:rsid w:val="007C36BD"/>
    <w:rsid w:val="007C520E"/>
    <w:rsid w:val="007D141C"/>
    <w:rsid w:val="007E1613"/>
    <w:rsid w:val="007E16D7"/>
    <w:rsid w:val="007E2B4F"/>
    <w:rsid w:val="007E3189"/>
    <w:rsid w:val="007E59E1"/>
    <w:rsid w:val="007F0F19"/>
    <w:rsid w:val="007F6CB7"/>
    <w:rsid w:val="008045E9"/>
    <w:rsid w:val="00810469"/>
    <w:rsid w:val="00814681"/>
    <w:rsid w:val="008148D8"/>
    <w:rsid w:val="00814CEC"/>
    <w:rsid w:val="00817BBD"/>
    <w:rsid w:val="00822DB4"/>
    <w:rsid w:val="00826528"/>
    <w:rsid w:val="00833A83"/>
    <w:rsid w:val="00836B62"/>
    <w:rsid w:val="00843D8F"/>
    <w:rsid w:val="00846463"/>
    <w:rsid w:val="00847C17"/>
    <w:rsid w:val="00853B19"/>
    <w:rsid w:val="00862A35"/>
    <w:rsid w:val="00863A54"/>
    <w:rsid w:val="00873765"/>
    <w:rsid w:val="008762F4"/>
    <w:rsid w:val="00885DB2"/>
    <w:rsid w:val="0088629D"/>
    <w:rsid w:val="008A0873"/>
    <w:rsid w:val="008A3031"/>
    <w:rsid w:val="008A5D92"/>
    <w:rsid w:val="008A64B5"/>
    <w:rsid w:val="008A6DD5"/>
    <w:rsid w:val="008B606D"/>
    <w:rsid w:val="008C3C04"/>
    <w:rsid w:val="008C5B54"/>
    <w:rsid w:val="008D1088"/>
    <w:rsid w:val="008D3C12"/>
    <w:rsid w:val="009055E8"/>
    <w:rsid w:val="0090654B"/>
    <w:rsid w:val="009134BB"/>
    <w:rsid w:val="009140EC"/>
    <w:rsid w:val="0093195A"/>
    <w:rsid w:val="00932385"/>
    <w:rsid w:val="00933469"/>
    <w:rsid w:val="00943105"/>
    <w:rsid w:val="00953258"/>
    <w:rsid w:val="00954739"/>
    <w:rsid w:val="009628B1"/>
    <w:rsid w:val="009668E3"/>
    <w:rsid w:val="009776BA"/>
    <w:rsid w:val="009820F3"/>
    <w:rsid w:val="0098456D"/>
    <w:rsid w:val="00984B99"/>
    <w:rsid w:val="009A3819"/>
    <w:rsid w:val="009A3BFA"/>
    <w:rsid w:val="009A51A3"/>
    <w:rsid w:val="009B00E3"/>
    <w:rsid w:val="009B2E1C"/>
    <w:rsid w:val="009B3CCA"/>
    <w:rsid w:val="009D18D6"/>
    <w:rsid w:val="009D4815"/>
    <w:rsid w:val="009D7DDE"/>
    <w:rsid w:val="009E641D"/>
    <w:rsid w:val="009F3E80"/>
    <w:rsid w:val="00A10426"/>
    <w:rsid w:val="00A1597F"/>
    <w:rsid w:val="00A23909"/>
    <w:rsid w:val="00A272E3"/>
    <w:rsid w:val="00A30176"/>
    <w:rsid w:val="00A31DD8"/>
    <w:rsid w:val="00A325DD"/>
    <w:rsid w:val="00A45419"/>
    <w:rsid w:val="00A45744"/>
    <w:rsid w:val="00A45F7B"/>
    <w:rsid w:val="00A51279"/>
    <w:rsid w:val="00A60828"/>
    <w:rsid w:val="00A647B9"/>
    <w:rsid w:val="00A67872"/>
    <w:rsid w:val="00A70DB1"/>
    <w:rsid w:val="00A729B6"/>
    <w:rsid w:val="00A97603"/>
    <w:rsid w:val="00AA6452"/>
    <w:rsid w:val="00AB5D38"/>
    <w:rsid w:val="00AC2962"/>
    <w:rsid w:val="00AE44E0"/>
    <w:rsid w:val="00B00B2C"/>
    <w:rsid w:val="00B112E8"/>
    <w:rsid w:val="00B30020"/>
    <w:rsid w:val="00B35375"/>
    <w:rsid w:val="00B400B1"/>
    <w:rsid w:val="00B40BB3"/>
    <w:rsid w:val="00B40D33"/>
    <w:rsid w:val="00B434DA"/>
    <w:rsid w:val="00B534EE"/>
    <w:rsid w:val="00B5557C"/>
    <w:rsid w:val="00B714BC"/>
    <w:rsid w:val="00B80732"/>
    <w:rsid w:val="00B916C4"/>
    <w:rsid w:val="00BA7A6E"/>
    <w:rsid w:val="00BB3022"/>
    <w:rsid w:val="00BC7DC8"/>
    <w:rsid w:val="00BD2553"/>
    <w:rsid w:val="00BD35BE"/>
    <w:rsid w:val="00BD68BA"/>
    <w:rsid w:val="00BE0602"/>
    <w:rsid w:val="00BE1C63"/>
    <w:rsid w:val="00BE2C6A"/>
    <w:rsid w:val="00C00085"/>
    <w:rsid w:val="00C06D3E"/>
    <w:rsid w:val="00C12E95"/>
    <w:rsid w:val="00C16753"/>
    <w:rsid w:val="00C256F3"/>
    <w:rsid w:val="00C32DA5"/>
    <w:rsid w:val="00C34D39"/>
    <w:rsid w:val="00C50106"/>
    <w:rsid w:val="00C54585"/>
    <w:rsid w:val="00C55369"/>
    <w:rsid w:val="00C556F7"/>
    <w:rsid w:val="00C56AF8"/>
    <w:rsid w:val="00C66134"/>
    <w:rsid w:val="00C664EE"/>
    <w:rsid w:val="00C82478"/>
    <w:rsid w:val="00CA1513"/>
    <w:rsid w:val="00CA2734"/>
    <w:rsid w:val="00CA5F9C"/>
    <w:rsid w:val="00CB1569"/>
    <w:rsid w:val="00CD6799"/>
    <w:rsid w:val="00CE7C6F"/>
    <w:rsid w:val="00CF39E5"/>
    <w:rsid w:val="00D01E30"/>
    <w:rsid w:val="00D04966"/>
    <w:rsid w:val="00D05275"/>
    <w:rsid w:val="00D129EB"/>
    <w:rsid w:val="00D13424"/>
    <w:rsid w:val="00D1513C"/>
    <w:rsid w:val="00D204A6"/>
    <w:rsid w:val="00D25C1F"/>
    <w:rsid w:val="00D25FA4"/>
    <w:rsid w:val="00D34C7B"/>
    <w:rsid w:val="00D42C9F"/>
    <w:rsid w:val="00D53F14"/>
    <w:rsid w:val="00D803AE"/>
    <w:rsid w:val="00D8357F"/>
    <w:rsid w:val="00D925D5"/>
    <w:rsid w:val="00D92B78"/>
    <w:rsid w:val="00D9560F"/>
    <w:rsid w:val="00DA6172"/>
    <w:rsid w:val="00DB7DA6"/>
    <w:rsid w:val="00DC03DC"/>
    <w:rsid w:val="00DC040C"/>
    <w:rsid w:val="00DC093D"/>
    <w:rsid w:val="00DC1281"/>
    <w:rsid w:val="00DD44AA"/>
    <w:rsid w:val="00DD4BA9"/>
    <w:rsid w:val="00DD5FA5"/>
    <w:rsid w:val="00DD6DCD"/>
    <w:rsid w:val="00DE2972"/>
    <w:rsid w:val="00DF2350"/>
    <w:rsid w:val="00E00C8E"/>
    <w:rsid w:val="00E058F2"/>
    <w:rsid w:val="00E14900"/>
    <w:rsid w:val="00E231B9"/>
    <w:rsid w:val="00E24D35"/>
    <w:rsid w:val="00E26C5F"/>
    <w:rsid w:val="00E3265E"/>
    <w:rsid w:val="00E33968"/>
    <w:rsid w:val="00E377D2"/>
    <w:rsid w:val="00E42BB3"/>
    <w:rsid w:val="00E472CA"/>
    <w:rsid w:val="00E72066"/>
    <w:rsid w:val="00E76CD8"/>
    <w:rsid w:val="00E82E43"/>
    <w:rsid w:val="00EA1C17"/>
    <w:rsid w:val="00EA5BD1"/>
    <w:rsid w:val="00EC780D"/>
    <w:rsid w:val="00EC7B72"/>
    <w:rsid w:val="00EC7D0C"/>
    <w:rsid w:val="00ED2895"/>
    <w:rsid w:val="00ED37E8"/>
    <w:rsid w:val="00EF559E"/>
    <w:rsid w:val="00F12F04"/>
    <w:rsid w:val="00F17395"/>
    <w:rsid w:val="00F312FA"/>
    <w:rsid w:val="00F40230"/>
    <w:rsid w:val="00F4023E"/>
    <w:rsid w:val="00F44983"/>
    <w:rsid w:val="00F44CCF"/>
    <w:rsid w:val="00F44DBD"/>
    <w:rsid w:val="00F454BF"/>
    <w:rsid w:val="00F52D1B"/>
    <w:rsid w:val="00F52F65"/>
    <w:rsid w:val="00F579F8"/>
    <w:rsid w:val="00F62740"/>
    <w:rsid w:val="00F74D4B"/>
    <w:rsid w:val="00F8451A"/>
    <w:rsid w:val="00F875F2"/>
    <w:rsid w:val="00F94948"/>
    <w:rsid w:val="00FA3693"/>
    <w:rsid w:val="00FB20F1"/>
    <w:rsid w:val="00FB6146"/>
    <w:rsid w:val="00FC26BB"/>
    <w:rsid w:val="00FD4419"/>
    <w:rsid w:val="00FE2AA4"/>
    <w:rsid w:val="00FE3EE8"/>
    <w:rsid w:val="00FF1CAC"/>
    <w:rsid w:val="00FF22A9"/>
    <w:rsid w:val="00FF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FBB443"/>
  <w15:chartTrackingRefBased/>
  <w15:docId w15:val="{AEB63001-006E-45FA-93A9-9524F94DA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annotation subjec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207B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autoRedefine/>
    <w:qFormat/>
    <w:rsid w:val="00210003"/>
    <w:pPr>
      <w:keepNext/>
      <w:keepLines/>
      <w:numPr>
        <w:numId w:val="26"/>
      </w:numPr>
      <w:spacing w:before="240" w:after="240" w:line="480" w:lineRule="auto"/>
      <w:jc w:val="center"/>
      <w:outlineLvl w:val="0"/>
    </w:pPr>
    <w:rPr>
      <w:rFonts w:ascii="黑体" w:eastAsia="黑体"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3A072E"/>
    <w:pPr>
      <w:keepNext/>
      <w:keepLines/>
      <w:numPr>
        <w:ilvl w:val="1"/>
        <w:numId w:val="26"/>
      </w:numPr>
      <w:spacing w:before="120" w:after="120" w:line="360" w:lineRule="auto"/>
      <w:outlineLvl w:val="1"/>
    </w:pPr>
    <w:rPr>
      <w:rFonts w:ascii="黑体" w:eastAsia="华文仿宋" w:hAnsi="Arial"/>
      <w:bCs/>
      <w:sz w:val="28"/>
      <w:szCs w:val="28"/>
    </w:rPr>
  </w:style>
  <w:style w:type="paragraph" w:styleId="3">
    <w:name w:val="heading 3"/>
    <w:basedOn w:val="a"/>
    <w:next w:val="a"/>
    <w:link w:val="30"/>
    <w:autoRedefine/>
    <w:qFormat/>
    <w:rsid w:val="0021177F"/>
    <w:pPr>
      <w:keepNext/>
      <w:keepLines/>
      <w:numPr>
        <w:ilvl w:val="2"/>
        <w:numId w:val="26"/>
      </w:numPr>
      <w:spacing w:before="120" w:after="120"/>
      <w:outlineLvl w:val="2"/>
    </w:pPr>
    <w:rPr>
      <w:rFonts w:ascii="黑体" w:eastAsia="黑体"/>
      <w:bCs/>
      <w:sz w:val="24"/>
    </w:rPr>
  </w:style>
  <w:style w:type="paragraph" w:styleId="4">
    <w:name w:val="heading 4"/>
    <w:basedOn w:val="a"/>
    <w:next w:val="a"/>
    <w:link w:val="40"/>
    <w:autoRedefine/>
    <w:qFormat/>
    <w:rsid w:val="007267EA"/>
    <w:pPr>
      <w:keepNext/>
      <w:keepLines/>
      <w:numPr>
        <w:ilvl w:val="3"/>
        <w:numId w:val="8"/>
      </w:numPr>
      <w:spacing w:before="120" w:after="120"/>
      <w:outlineLvl w:val="3"/>
    </w:pPr>
    <w:rPr>
      <w:rFonts w:ascii="宋体" w:eastAsia="黑体" w:hAnsi="Arial"/>
      <w:b/>
      <w:bCs/>
      <w:sz w:val="28"/>
      <w:szCs w:val="21"/>
    </w:rPr>
  </w:style>
  <w:style w:type="paragraph" w:styleId="5">
    <w:name w:val="heading 5"/>
    <w:basedOn w:val="a"/>
    <w:next w:val="a"/>
    <w:link w:val="50"/>
    <w:semiHidden/>
    <w:unhideWhenUsed/>
    <w:qFormat/>
    <w:rsid w:val="0093238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93238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E339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semiHidden/>
    <w:rsid w:val="00E33968"/>
  </w:style>
  <w:style w:type="paragraph" w:styleId="a6">
    <w:name w:val="header"/>
    <w:basedOn w:val="a"/>
    <w:link w:val="a7"/>
    <w:rsid w:val="00E339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Document Map"/>
    <w:basedOn w:val="a"/>
    <w:link w:val="a9"/>
    <w:semiHidden/>
    <w:rsid w:val="0031643C"/>
    <w:pPr>
      <w:shd w:val="clear" w:color="auto" w:fill="000080"/>
    </w:pPr>
  </w:style>
  <w:style w:type="table" w:styleId="aa">
    <w:name w:val="Table Grid"/>
    <w:basedOn w:val="a1"/>
    <w:uiPriority w:val="59"/>
    <w:rsid w:val="00141D1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目录 11"/>
    <w:basedOn w:val="a"/>
    <w:next w:val="a"/>
    <w:autoRedefine/>
    <w:uiPriority w:val="39"/>
    <w:rsid w:val="00654177"/>
  </w:style>
  <w:style w:type="paragraph" w:customStyle="1" w:styleId="21">
    <w:name w:val="目录 21"/>
    <w:basedOn w:val="a"/>
    <w:next w:val="a"/>
    <w:autoRedefine/>
    <w:uiPriority w:val="39"/>
    <w:rsid w:val="00654177"/>
    <w:pPr>
      <w:ind w:leftChars="200" w:left="420"/>
    </w:pPr>
  </w:style>
  <w:style w:type="paragraph" w:customStyle="1" w:styleId="31">
    <w:name w:val="目录 31"/>
    <w:basedOn w:val="a"/>
    <w:next w:val="a"/>
    <w:autoRedefine/>
    <w:uiPriority w:val="39"/>
    <w:rsid w:val="00654177"/>
    <w:pPr>
      <w:ind w:leftChars="400" w:left="840"/>
    </w:pPr>
  </w:style>
  <w:style w:type="character" w:styleId="ab">
    <w:name w:val="Hyperlink"/>
    <w:uiPriority w:val="99"/>
    <w:rsid w:val="00654177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rsid w:val="0077315C"/>
  </w:style>
  <w:style w:type="paragraph" w:styleId="TOC2">
    <w:name w:val="toc 2"/>
    <w:basedOn w:val="a"/>
    <w:next w:val="a"/>
    <w:autoRedefine/>
    <w:uiPriority w:val="39"/>
    <w:rsid w:val="0077315C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77315C"/>
    <w:pPr>
      <w:ind w:leftChars="400" w:left="840"/>
    </w:pPr>
  </w:style>
  <w:style w:type="paragraph" w:customStyle="1" w:styleId="12">
    <w:name w:val="模板 样式1"/>
    <w:basedOn w:val="1"/>
    <w:link w:val="13"/>
    <w:rsid w:val="007267EA"/>
  </w:style>
  <w:style w:type="character" w:customStyle="1" w:styleId="10">
    <w:name w:val="标题 1 字符"/>
    <w:basedOn w:val="a0"/>
    <w:link w:val="1"/>
    <w:rsid w:val="00210003"/>
    <w:rPr>
      <w:rFonts w:ascii="黑体" w:eastAsia="黑体"/>
      <w:bCs/>
      <w:kern w:val="44"/>
      <w:sz w:val="32"/>
      <w:szCs w:val="32"/>
    </w:rPr>
  </w:style>
  <w:style w:type="character" w:customStyle="1" w:styleId="13">
    <w:name w:val="模板 样式1 字符"/>
    <w:basedOn w:val="10"/>
    <w:link w:val="12"/>
    <w:rsid w:val="007E1613"/>
    <w:rPr>
      <w:rFonts w:ascii="黑体" w:eastAsia="黑体"/>
      <w:bCs/>
      <w:kern w:val="44"/>
      <w:sz w:val="32"/>
      <w:szCs w:val="32"/>
    </w:rPr>
  </w:style>
  <w:style w:type="paragraph" w:customStyle="1" w:styleId="22">
    <w:name w:val="模板 样式2"/>
    <w:basedOn w:val="2"/>
    <w:link w:val="23"/>
    <w:rsid w:val="007267EA"/>
  </w:style>
  <w:style w:type="character" w:customStyle="1" w:styleId="20">
    <w:name w:val="标题 2 字符"/>
    <w:basedOn w:val="a0"/>
    <w:link w:val="2"/>
    <w:rsid w:val="007E1613"/>
    <w:rPr>
      <w:rFonts w:ascii="黑体" w:eastAsia="华文仿宋" w:hAnsi="Arial"/>
      <w:bCs/>
      <w:kern w:val="2"/>
      <w:sz w:val="28"/>
      <w:szCs w:val="28"/>
    </w:rPr>
  </w:style>
  <w:style w:type="character" w:customStyle="1" w:styleId="23">
    <w:name w:val="模板 样式2 字符"/>
    <w:basedOn w:val="20"/>
    <w:link w:val="22"/>
    <w:rsid w:val="007E1613"/>
    <w:rPr>
      <w:rFonts w:ascii="黑体" w:eastAsia="华文仿宋" w:hAnsi="Arial"/>
      <w:bCs/>
      <w:kern w:val="2"/>
      <w:sz w:val="28"/>
      <w:szCs w:val="28"/>
    </w:rPr>
  </w:style>
  <w:style w:type="paragraph" w:customStyle="1" w:styleId="32">
    <w:name w:val="模板 样式3"/>
    <w:basedOn w:val="3"/>
    <w:link w:val="33"/>
    <w:rsid w:val="007267EA"/>
  </w:style>
  <w:style w:type="character" w:customStyle="1" w:styleId="30">
    <w:name w:val="标题 3 字符"/>
    <w:basedOn w:val="a0"/>
    <w:link w:val="3"/>
    <w:rsid w:val="0021177F"/>
    <w:rPr>
      <w:rFonts w:ascii="黑体" w:eastAsia="黑体"/>
      <w:bCs/>
      <w:kern w:val="2"/>
      <w:sz w:val="24"/>
      <w:szCs w:val="24"/>
    </w:rPr>
  </w:style>
  <w:style w:type="character" w:customStyle="1" w:styleId="33">
    <w:name w:val="模板 样式3 字符"/>
    <w:basedOn w:val="30"/>
    <w:link w:val="32"/>
    <w:rsid w:val="007E1613"/>
    <w:rPr>
      <w:rFonts w:ascii="黑体" w:eastAsia="黑体"/>
      <w:bCs/>
      <w:kern w:val="2"/>
      <w:sz w:val="24"/>
      <w:szCs w:val="24"/>
    </w:rPr>
  </w:style>
  <w:style w:type="paragraph" w:customStyle="1" w:styleId="ac">
    <w:name w:val="模板 正文"/>
    <w:basedOn w:val="a"/>
    <w:link w:val="ad"/>
    <w:qFormat/>
    <w:rsid w:val="00D129EB"/>
    <w:pPr>
      <w:spacing w:line="400" w:lineRule="exact"/>
      <w:ind w:firstLine="397"/>
      <w:jc w:val="left"/>
    </w:pPr>
    <w:rPr>
      <w:sz w:val="24"/>
    </w:rPr>
  </w:style>
  <w:style w:type="character" w:customStyle="1" w:styleId="ad">
    <w:name w:val="模板 正文 字符"/>
    <w:basedOn w:val="a0"/>
    <w:link w:val="ac"/>
    <w:rsid w:val="00D129EB"/>
    <w:rPr>
      <w:kern w:val="2"/>
      <w:sz w:val="24"/>
      <w:szCs w:val="24"/>
    </w:rPr>
  </w:style>
  <w:style w:type="paragraph" w:customStyle="1" w:styleId="41">
    <w:name w:val="模板 样式4"/>
    <w:basedOn w:val="3"/>
    <w:link w:val="42"/>
    <w:rsid w:val="007267EA"/>
  </w:style>
  <w:style w:type="character" w:customStyle="1" w:styleId="42">
    <w:name w:val="模板 样式4 字符"/>
    <w:basedOn w:val="30"/>
    <w:link w:val="41"/>
    <w:rsid w:val="0021177F"/>
    <w:rPr>
      <w:rFonts w:ascii="黑体" w:eastAsia="黑体"/>
      <w:bCs/>
      <w:kern w:val="2"/>
      <w:sz w:val="24"/>
      <w:szCs w:val="24"/>
    </w:rPr>
  </w:style>
  <w:style w:type="character" w:customStyle="1" w:styleId="a4">
    <w:name w:val="页脚 字符"/>
    <w:basedOn w:val="a0"/>
    <w:link w:val="a3"/>
    <w:uiPriority w:val="99"/>
    <w:rsid w:val="00BC7DC8"/>
    <w:rPr>
      <w:kern w:val="2"/>
      <w:sz w:val="18"/>
      <w:szCs w:val="18"/>
    </w:rPr>
  </w:style>
  <w:style w:type="character" w:customStyle="1" w:styleId="fontstyle01">
    <w:name w:val="fontstyle01"/>
    <w:basedOn w:val="a0"/>
    <w:rsid w:val="00A45744"/>
    <w:rPr>
      <w:rFonts w:ascii="等线" w:eastAsia="等线" w:hAnsi="等线" w:hint="eastAsia"/>
      <w:b w:val="0"/>
      <w:bCs w:val="0"/>
      <w:i w:val="0"/>
      <w:iCs w:val="0"/>
      <w:color w:val="5C5C5C"/>
      <w:sz w:val="24"/>
      <w:szCs w:val="24"/>
    </w:rPr>
  </w:style>
  <w:style w:type="paragraph" w:styleId="ae">
    <w:name w:val="caption"/>
    <w:basedOn w:val="a"/>
    <w:next w:val="a"/>
    <w:unhideWhenUsed/>
    <w:qFormat/>
    <w:rsid w:val="007E2B4F"/>
    <w:pPr>
      <w:jc w:val="center"/>
    </w:pPr>
    <w:rPr>
      <w:rFonts w:asciiTheme="majorHAnsi" w:hAnsiTheme="majorHAnsi" w:cstheme="majorBidi"/>
      <w:sz w:val="20"/>
      <w:szCs w:val="20"/>
    </w:rPr>
  </w:style>
  <w:style w:type="paragraph" w:styleId="af">
    <w:name w:val="List Paragraph"/>
    <w:basedOn w:val="a"/>
    <w:uiPriority w:val="34"/>
    <w:qFormat/>
    <w:rsid w:val="0061624E"/>
    <w:pPr>
      <w:ind w:firstLineChars="200" w:firstLine="420"/>
    </w:pPr>
  </w:style>
  <w:style w:type="numbering" w:customStyle="1" w:styleId="14">
    <w:name w:val="无列表1"/>
    <w:next w:val="a2"/>
    <w:uiPriority w:val="99"/>
    <w:semiHidden/>
    <w:unhideWhenUsed/>
    <w:rsid w:val="00E231B9"/>
  </w:style>
  <w:style w:type="paragraph" w:customStyle="1" w:styleId="15">
    <w:name w:val="样式1"/>
    <w:basedOn w:val="1"/>
    <w:link w:val="16"/>
    <w:qFormat/>
    <w:rsid w:val="00E231B9"/>
    <w:pPr>
      <w:jc w:val="both"/>
    </w:pPr>
    <w:rPr>
      <w:rFonts w:hAnsiTheme="minorHAnsi" w:cstheme="minorBidi"/>
    </w:rPr>
  </w:style>
  <w:style w:type="character" w:customStyle="1" w:styleId="16">
    <w:name w:val="样式1 字符"/>
    <w:basedOn w:val="10"/>
    <w:link w:val="15"/>
    <w:rsid w:val="00E231B9"/>
    <w:rPr>
      <w:rFonts w:ascii="黑体" w:eastAsia="黑体" w:hAnsiTheme="minorHAnsi" w:cstheme="minorBidi"/>
      <w:bCs/>
      <w:kern w:val="44"/>
      <w:sz w:val="32"/>
      <w:szCs w:val="32"/>
    </w:rPr>
  </w:style>
  <w:style w:type="paragraph" w:customStyle="1" w:styleId="43">
    <w:name w:val="模板 标题4"/>
    <w:basedOn w:val="3"/>
    <w:link w:val="44"/>
    <w:autoRedefine/>
    <w:rsid w:val="00E231B9"/>
    <w:rPr>
      <w:rFonts w:hAnsiTheme="minorHAnsi" w:cstheme="minorBidi"/>
    </w:rPr>
  </w:style>
  <w:style w:type="character" w:customStyle="1" w:styleId="44">
    <w:name w:val="模板 标题4 字符"/>
    <w:basedOn w:val="30"/>
    <w:link w:val="43"/>
    <w:rsid w:val="00E231B9"/>
    <w:rPr>
      <w:rFonts w:ascii="黑体" w:eastAsia="黑体" w:hAnsiTheme="minorHAnsi" w:cstheme="minorBidi"/>
      <w:bCs/>
      <w:kern w:val="2"/>
      <w:sz w:val="24"/>
      <w:szCs w:val="24"/>
    </w:rPr>
  </w:style>
  <w:style w:type="character" w:customStyle="1" w:styleId="a7">
    <w:name w:val="页眉 字符"/>
    <w:basedOn w:val="a0"/>
    <w:link w:val="a6"/>
    <w:rsid w:val="00E231B9"/>
    <w:rPr>
      <w:kern w:val="2"/>
      <w:sz w:val="18"/>
      <w:szCs w:val="18"/>
    </w:rPr>
  </w:style>
  <w:style w:type="character" w:customStyle="1" w:styleId="40">
    <w:name w:val="标题 4 字符"/>
    <w:basedOn w:val="a0"/>
    <w:link w:val="4"/>
    <w:rsid w:val="007267EA"/>
    <w:rPr>
      <w:rFonts w:ascii="宋体" w:eastAsia="黑体" w:hAnsi="Arial"/>
      <w:b/>
      <w:bCs/>
      <w:kern w:val="2"/>
      <w:sz w:val="28"/>
      <w:szCs w:val="21"/>
    </w:rPr>
  </w:style>
  <w:style w:type="numbering" w:customStyle="1" w:styleId="110">
    <w:name w:val="无列表11"/>
    <w:next w:val="a2"/>
    <w:uiPriority w:val="99"/>
    <w:semiHidden/>
    <w:unhideWhenUsed/>
    <w:rsid w:val="00E231B9"/>
  </w:style>
  <w:style w:type="character" w:customStyle="1" w:styleId="a9">
    <w:name w:val="文档结构图 字符"/>
    <w:basedOn w:val="a0"/>
    <w:link w:val="a8"/>
    <w:semiHidden/>
    <w:rsid w:val="00E231B9"/>
    <w:rPr>
      <w:kern w:val="2"/>
      <w:sz w:val="21"/>
      <w:szCs w:val="24"/>
      <w:shd w:val="clear" w:color="auto" w:fill="000080"/>
    </w:rPr>
  </w:style>
  <w:style w:type="table" w:customStyle="1" w:styleId="17">
    <w:name w:val="网格型1"/>
    <w:basedOn w:val="a1"/>
    <w:next w:val="aa"/>
    <w:uiPriority w:val="39"/>
    <w:rsid w:val="00E231B9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E231B9"/>
    <w:rPr>
      <w:color w:val="605E5C"/>
      <w:shd w:val="clear" w:color="auto" w:fill="E1DFDD"/>
    </w:rPr>
  </w:style>
  <w:style w:type="character" w:customStyle="1" w:styleId="fontstyle21">
    <w:name w:val="fontstyle21"/>
    <w:basedOn w:val="a0"/>
    <w:rsid w:val="00E231B9"/>
    <w:rPr>
      <w:rFonts w:ascii="Consolas" w:hAnsi="Consolas" w:hint="default"/>
      <w:b w:val="0"/>
      <w:bCs w:val="0"/>
      <w:i w:val="0"/>
      <w:iCs w:val="0"/>
      <w:color w:val="A626A4"/>
      <w:sz w:val="16"/>
      <w:szCs w:val="16"/>
    </w:rPr>
  </w:style>
  <w:style w:type="paragraph" w:styleId="af1">
    <w:name w:val="Body Text"/>
    <w:basedOn w:val="a"/>
    <w:link w:val="af2"/>
    <w:rsid w:val="00E231B9"/>
    <w:pPr>
      <w:spacing w:after="120"/>
    </w:pPr>
  </w:style>
  <w:style w:type="character" w:customStyle="1" w:styleId="af2">
    <w:name w:val="正文文本 字符"/>
    <w:basedOn w:val="a0"/>
    <w:link w:val="af1"/>
    <w:rsid w:val="00E231B9"/>
    <w:rPr>
      <w:kern w:val="2"/>
      <w:sz w:val="21"/>
      <w:szCs w:val="24"/>
    </w:rPr>
  </w:style>
  <w:style w:type="character" w:customStyle="1" w:styleId="hljs-type">
    <w:name w:val="hljs-type"/>
    <w:basedOn w:val="a0"/>
    <w:rsid w:val="00E231B9"/>
  </w:style>
  <w:style w:type="character" w:customStyle="1" w:styleId="hljs-number">
    <w:name w:val="hljs-number"/>
    <w:basedOn w:val="a0"/>
    <w:rsid w:val="00E231B9"/>
  </w:style>
  <w:style w:type="character" w:styleId="af3">
    <w:name w:val="annotation reference"/>
    <w:basedOn w:val="a0"/>
    <w:rsid w:val="00E231B9"/>
    <w:rPr>
      <w:sz w:val="21"/>
      <w:szCs w:val="21"/>
    </w:rPr>
  </w:style>
  <w:style w:type="paragraph" w:styleId="af4">
    <w:name w:val="annotation text"/>
    <w:basedOn w:val="a"/>
    <w:link w:val="af5"/>
    <w:rsid w:val="00E231B9"/>
    <w:pPr>
      <w:jc w:val="left"/>
    </w:pPr>
  </w:style>
  <w:style w:type="character" w:customStyle="1" w:styleId="af5">
    <w:name w:val="批注文字 字符"/>
    <w:basedOn w:val="a0"/>
    <w:link w:val="af4"/>
    <w:rsid w:val="00E231B9"/>
    <w:rPr>
      <w:kern w:val="2"/>
      <w:sz w:val="21"/>
      <w:szCs w:val="24"/>
    </w:rPr>
  </w:style>
  <w:style w:type="paragraph" w:styleId="af6">
    <w:name w:val="annotation subject"/>
    <w:basedOn w:val="af4"/>
    <w:next w:val="af4"/>
    <w:link w:val="af7"/>
    <w:uiPriority w:val="99"/>
    <w:rsid w:val="00E231B9"/>
    <w:rPr>
      <w:b/>
      <w:bCs/>
    </w:rPr>
  </w:style>
  <w:style w:type="character" w:customStyle="1" w:styleId="af7">
    <w:name w:val="批注主题 字符"/>
    <w:basedOn w:val="af5"/>
    <w:link w:val="af6"/>
    <w:uiPriority w:val="99"/>
    <w:rsid w:val="00E231B9"/>
    <w:rPr>
      <w:b/>
      <w:bCs/>
      <w:kern w:val="2"/>
      <w:sz w:val="21"/>
      <w:szCs w:val="24"/>
    </w:rPr>
  </w:style>
  <w:style w:type="paragraph" w:customStyle="1" w:styleId="alt">
    <w:name w:val="alt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keyword">
    <w:name w:val="hljs-keyword"/>
    <w:basedOn w:val="a0"/>
    <w:rsid w:val="00E231B9"/>
  </w:style>
  <w:style w:type="character" w:customStyle="1" w:styleId="hljs-class">
    <w:name w:val="hljs-class"/>
    <w:basedOn w:val="a0"/>
    <w:rsid w:val="00E231B9"/>
  </w:style>
  <w:style w:type="character" w:customStyle="1" w:styleId="hljs-title">
    <w:name w:val="hljs-title"/>
    <w:basedOn w:val="a0"/>
    <w:rsid w:val="00E231B9"/>
  </w:style>
  <w:style w:type="character" w:customStyle="1" w:styleId="hljs-comment">
    <w:name w:val="hljs-comment"/>
    <w:basedOn w:val="a0"/>
    <w:rsid w:val="00E231B9"/>
  </w:style>
  <w:style w:type="character" w:customStyle="1" w:styleId="hljs-doctag">
    <w:name w:val="hljs-doctag"/>
    <w:basedOn w:val="a0"/>
    <w:rsid w:val="00E231B9"/>
  </w:style>
  <w:style w:type="character" w:customStyle="1" w:styleId="hljs-function">
    <w:name w:val="hljs-function"/>
    <w:basedOn w:val="a0"/>
    <w:rsid w:val="00E231B9"/>
  </w:style>
  <w:style w:type="character" w:customStyle="1" w:styleId="hljs-params">
    <w:name w:val="hljs-params"/>
    <w:basedOn w:val="a0"/>
    <w:rsid w:val="00E231B9"/>
  </w:style>
  <w:style w:type="paragraph" w:styleId="HTML">
    <w:name w:val="HTML Preformatted"/>
    <w:basedOn w:val="a"/>
    <w:link w:val="HTML0"/>
    <w:uiPriority w:val="99"/>
    <w:unhideWhenUsed/>
    <w:rsid w:val="00E231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E231B9"/>
    <w:rPr>
      <w:rFonts w:ascii="宋体" w:hAnsi="宋体" w:cs="宋体"/>
      <w:sz w:val="24"/>
      <w:szCs w:val="24"/>
    </w:rPr>
  </w:style>
  <w:style w:type="paragraph" w:customStyle="1" w:styleId="l0">
    <w:name w:val="l0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wd">
    <w:name w:val="kwd"/>
    <w:basedOn w:val="a0"/>
    <w:rsid w:val="00E231B9"/>
  </w:style>
  <w:style w:type="character" w:customStyle="1" w:styleId="pln">
    <w:name w:val="pln"/>
    <w:basedOn w:val="a0"/>
    <w:rsid w:val="00E231B9"/>
  </w:style>
  <w:style w:type="character" w:customStyle="1" w:styleId="pun">
    <w:name w:val="pun"/>
    <w:basedOn w:val="a0"/>
    <w:rsid w:val="00E231B9"/>
  </w:style>
  <w:style w:type="paragraph" w:customStyle="1" w:styleId="l1">
    <w:name w:val="l1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2">
    <w:name w:val="l2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typ">
    <w:name w:val="typ"/>
    <w:basedOn w:val="a0"/>
    <w:rsid w:val="00E231B9"/>
  </w:style>
  <w:style w:type="paragraph" w:customStyle="1" w:styleId="l3">
    <w:name w:val="l3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4">
    <w:name w:val="l4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5">
    <w:name w:val="l5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">
    <w:name w:val="com"/>
    <w:basedOn w:val="a0"/>
    <w:rsid w:val="00E231B9"/>
  </w:style>
  <w:style w:type="paragraph" w:customStyle="1" w:styleId="l6">
    <w:name w:val="l6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7">
    <w:name w:val="l7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8">
    <w:name w:val="l8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9">
    <w:name w:val="l9"/>
    <w:basedOn w:val="a"/>
    <w:rsid w:val="00E231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50">
    <w:name w:val="标题 5 字符"/>
    <w:basedOn w:val="a0"/>
    <w:link w:val="5"/>
    <w:semiHidden/>
    <w:rsid w:val="00932385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semiHidden/>
    <w:rsid w:val="00932385"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image" Target="media/image29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ustomXml" Target="ink/ink2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blog.csdn.net/qq_46311811/article/details/12244492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customXml" Target="ink/ink4.xml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yijunquan.blog.csdn.net/article/details/122026190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customXml" Target="ink/ink1.xm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hyperlink" Target="https://blog.csdn.net/gary0917/article/details/83655937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5838;&#31243;&#36164;&#26009;\3.1&#22823;&#19977;&#19978;\&#31995;&#32479;&#20998;&#26512;&#25253;&#21578;&#27169;&#26495;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5T22:54:22.8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0,'0'1267,"0"-1258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5T22:54:06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0,'14286'0,"-14276"0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5T22:53:58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0,'14206'0,"-14190"0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5T22:53:36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0,'0'1245,"0"-1238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5A191C-8427-453A-B2ED-685F4269C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系统分析报告模板.dotx</Template>
  <TotalTime>375</TotalTime>
  <Pages>21</Pages>
  <Words>1560</Words>
  <Characters>8898</Characters>
  <Application>Microsoft Office Word</Application>
  <DocSecurity>0</DocSecurity>
  <Lines>74</Lines>
  <Paragraphs>20</Paragraphs>
  <ScaleCrop>false</ScaleCrop>
  <Company>chen</Company>
  <LinksUpToDate>false</LinksUpToDate>
  <CharactersWithSpaces>10438</CharactersWithSpaces>
  <SharedDoc>false</SharedDoc>
  <HLinks>
    <vt:vector size="96" baseType="variant">
      <vt:variant>
        <vt:i4>1572912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_Toc503944228</vt:lpwstr>
      </vt:variant>
      <vt:variant>
        <vt:i4>1572912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_Toc503944227</vt:lpwstr>
      </vt:variant>
      <vt:variant>
        <vt:i4>1572912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_Toc503944226</vt:lpwstr>
      </vt:variant>
      <vt:variant>
        <vt:i4>1572912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_Toc503944225</vt:lpwstr>
      </vt:variant>
      <vt:variant>
        <vt:i4>1572912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_Toc503944224</vt:lpwstr>
      </vt:variant>
      <vt:variant>
        <vt:i4>1572912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_Toc503944223</vt:lpwstr>
      </vt:variant>
      <vt:variant>
        <vt:i4>1572912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_Toc503944222</vt:lpwstr>
      </vt:variant>
      <vt:variant>
        <vt:i4>1572912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_Toc503944221</vt:lpwstr>
      </vt:variant>
      <vt:variant>
        <vt:i4>1572912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_Toc503944220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_Toc503944219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_Toc503944218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_Toc503944217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_Toc503944216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_Toc503944215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_Toc503944214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_Toc503944213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信息工程学院</dc:title>
  <dc:subject/>
  <dc:creator>Cheng Yihao</dc:creator>
  <cp:keywords/>
  <dc:description/>
  <cp:lastModifiedBy>景荠 柳</cp:lastModifiedBy>
  <cp:revision>10</cp:revision>
  <cp:lastPrinted>2023-10-21T13:35:00Z</cp:lastPrinted>
  <dcterms:created xsi:type="dcterms:W3CDTF">2024-05-15T15:17:00Z</dcterms:created>
  <dcterms:modified xsi:type="dcterms:W3CDTF">2024-05-15T23:18:00Z</dcterms:modified>
</cp:coreProperties>
</file>